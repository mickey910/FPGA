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1012991874"/>
        <w:docPartObj>
          <w:docPartGallery w:val="Cover Pages"/>
          <w:docPartUnique/>
        </w:docPartObj>
      </w:sdtPr>
      <w:sdtEndPr/>
      <w:sdtContent>
        <w:p w:rsidR="0062586D" w:rsidRDefault="0062586D">
          <w:pPr>
            <w:spacing w:before="180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4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21"/>
          </w:tblGrid>
          <w:tr w:rsidR="0062586D" w:rsidTr="00605A97">
            <w:tc>
              <w:tcPr>
                <w:tcW w:w="6633" w:type="dxa"/>
                <w:tcBorders>
                  <w:left w:val="single" w:sz="24" w:space="0" w:color="auto"/>
                </w:tcBorders>
              </w:tcPr>
              <w:sdt>
                <w:sdtPr>
                  <w:rPr>
                    <w:rFonts w:eastAsiaTheme="majorEastAsia" w:cs="Times New Roman" w:hint="eastAsia"/>
                    <w:b/>
                    <w:sz w:val="88"/>
                    <w:szCs w:val="88"/>
                  </w:rPr>
                  <w:alias w:val="標題"/>
                  <w:id w:val="13406919"/>
                  <w:placeholder>
                    <w:docPart w:val="1574D6BBF67148DBA550C4818E735B1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62586D" w:rsidRPr="00605A97" w:rsidRDefault="00E51BFA">
                    <w:pPr>
                      <w:pStyle w:val="a3"/>
                      <w:spacing w:before="180" w:line="216" w:lineRule="auto"/>
                      <w:rPr>
                        <w:rFonts w:eastAsiaTheme="majorEastAsia" w:cs="Times New Roman"/>
                        <w:sz w:val="88"/>
                        <w:szCs w:val="88"/>
                      </w:rPr>
                    </w:pPr>
                    <w:r>
                      <w:rPr>
                        <w:rFonts w:eastAsiaTheme="majorEastAsia" w:cs="Times New Roman" w:hint="eastAsia"/>
                        <w:b/>
                        <w:sz w:val="88"/>
                        <w:szCs w:val="88"/>
                      </w:rPr>
                      <w:t>實驗二</w:t>
                    </w:r>
                  </w:p>
                </w:sdtContent>
              </w:sdt>
            </w:tc>
          </w:tr>
          <w:tr w:rsidR="0062586D" w:rsidTr="00605A97">
            <w:tc>
              <w:tcPr>
                <w:tcW w:w="6633" w:type="dxa"/>
                <w:tcBorders>
                  <w:left w:val="single" w:sz="24" w:space="0" w:color="auto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2586D" w:rsidRPr="00605A97" w:rsidRDefault="00E51BFA">
                <w:pPr>
                  <w:pStyle w:val="a3"/>
                  <w:spacing w:before="180"/>
                  <w:rPr>
                    <w:rFonts w:eastAsiaTheme="majorEastAsia" w:cs="Times New Roman"/>
                    <w:i/>
                    <w:sz w:val="44"/>
                    <w:szCs w:val="44"/>
                  </w:rPr>
                </w:pPr>
                <w:r>
                  <w:rPr>
                    <w:rFonts w:eastAsiaTheme="majorEastAsia" w:cs="Times New Roman" w:hint="eastAsia"/>
                    <w:i/>
                    <w:sz w:val="44"/>
                    <w:szCs w:val="44"/>
                  </w:rPr>
                  <w:t>T</w:t>
                </w:r>
                <w:r>
                  <w:rPr>
                    <w:rFonts w:eastAsiaTheme="majorEastAsia" w:cs="Times New Roman"/>
                    <w:i/>
                    <w:sz w:val="44"/>
                    <w:szCs w:val="44"/>
                  </w:rPr>
                  <w:t>ime-of-day clock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62586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2586D" w:rsidRPr="00605A97" w:rsidRDefault="00605A97">
                <w:pPr>
                  <w:pStyle w:val="a3"/>
                  <w:spacing w:before="180"/>
                  <w:rPr>
                    <w:rFonts w:eastAsiaTheme="majorEastAsia" w:cs="Times New Roman"/>
                    <w:sz w:val="28"/>
                    <w:szCs w:val="28"/>
                  </w:rPr>
                </w:pP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學生</w:t>
                </w: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 xml:space="preserve">: </w:t>
                </w: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謝旻錡</w:t>
                </w:r>
              </w:p>
              <w:p w:rsidR="00605A97" w:rsidRPr="00605A97" w:rsidRDefault="00605A97">
                <w:pPr>
                  <w:pStyle w:val="a3"/>
                  <w:spacing w:before="180"/>
                  <w:rPr>
                    <w:rFonts w:eastAsiaTheme="majorEastAsia" w:cs="Times New Roman"/>
                    <w:sz w:val="28"/>
                    <w:szCs w:val="28"/>
                  </w:rPr>
                </w:pP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學號</w:t>
                </w: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: 313512078</w:t>
                </w:r>
              </w:p>
              <w:p w:rsidR="0062586D" w:rsidRPr="00605A97" w:rsidRDefault="00605A97">
                <w:pPr>
                  <w:pStyle w:val="a3"/>
                  <w:spacing w:before="180"/>
                  <w:rPr>
                    <w:rFonts w:eastAsiaTheme="majorEastAsia" w:cs="Times New Roman"/>
                    <w:sz w:val="28"/>
                    <w:szCs w:val="28"/>
                  </w:rPr>
                </w:pP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日期</w:t>
                </w:r>
                <w:r w:rsidR="00EE149A">
                  <w:rPr>
                    <w:rFonts w:eastAsiaTheme="majorEastAsia" w:cs="Times New Roman"/>
                    <w:sz w:val="28"/>
                    <w:szCs w:val="28"/>
                  </w:rPr>
                  <w:t>: 2025/03/12</w:t>
                </w:r>
              </w:p>
              <w:p w:rsidR="0062586D" w:rsidRDefault="0062586D">
                <w:pPr>
                  <w:pStyle w:val="a3"/>
                  <w:spacing w:before="180"/>
                  <w:rPr>
                    <w:color w:val="4472C4" w:themeColor="accent1"/>
                  </w:rPr>
                </w:pPr>
              </w:p>
            </w:tc>
          </w:tr>
        </w:tbl>
        <w:p w:rsidR="0062586D" w:rsidRDefault="0062586D">
          <w:pPr>
            <w:spacing w:before="180"/>
          </w:pPr>
          <w:r>
            <w:br w:type="page"/>
          </w:r>
        </w:p>
      </w:sdtContent>
    </w:sdt>
    <w:p w:rsidR="003C619C" w:rsidRPr="004A114C" w:rsidRDefault="003C619C" w:rsidP="003C619C">
      <w:pPr>
        <w:pStyle w:val="a9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實驗目的</w:t>
      </w:r>
    </w:p>
    <w:p w:rsidR="00EE149A" w:rsidRDefault="00EE149A" w:rsidP="003C0D4C">
      <w:pPr>
        <w:pStyle w:val="a9"/>
        <w:spacing w:before="180"/>
        <w:ind w:leftChars="0" w:left="360" w:firstLine="120"/>
      </w:pPr>
      <w:r>
        <w:rPr>
          <w:rFonts w:hint="eastAsia"/>
        </w:rPr>
        <w:t>熟悉</w:t>
      </w:r>
      <w:r>
        <w:rPr>
          <w:rFonts w:hint="eastAsia"/>
        </w:rPr>
        <w:t>l</w:t>
      </w:r>
      <w:r>
        <w:t>atches</w:t>
      </w:r>
      <w:r>
        <w:rPr>
          <w:rFonts w:hint="eastAsia"/>
        </w:rPr>
        <w:t>、</w:t>
      </w:r>
      <w:r>
        <w:t>flip-flop</w:t>
      </w:r>
      <w:r>
        <w:rPr>
          <w:rFonts w:hint="eastAsia"/>
        </w:rPr>
        <w:t>及</w:t>
      </w:r>
      <w:r>
        <w:rPr>
          <w:rFonts w:hint="eastAsia"/>
        </w:rPr>
        <w:t>r</w:t>
      </w:r>
      <w:r>
        <w:t>egist</w:t>
      </w:r>
      <w:r>
        <w:rPr>
          <w:rFonts w:hint="eastAsia"/>
        </w:rPr>
        <w:t>，並以此基礎組合出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，並藉由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的功能，實作一個</w:t>
      </w:r>
      <w:r w:rsidR="00576D6C">
        <w:rPr>
          <w:rFonts w:hint="eastAsia"/>
        </w:rPr>
        <w:t>循環</w:t>
      </w:r>
      <w:r>
        <w:rPr>
          <w:rFonts w:hint="eastAsia"/>
        </w:rPr>
        <w:t>24</w:t>
      </w:r>
      <w:r>
        <w:rPr>
          <w:rFonts w:hint="eastAsia"/>
        </w:rPr>
        <w:t>小時制的時鐘。</w:t>
      </w:r>
    </w:p>
    <w:p w:rsidR="00ED6100" w:rsidRDefault="00ED6100" w:rsidP="003C0D4C">
      <w:pPr>
        <w:pStyle w:val="a9"/>
        <w:spacing w:before="180"/>
        <w:ind w:leftChars="0" w:left="360" w:firstLine="120"/>
      </w:pPr>
      <w:r>
        <w:rPr>
          <w:rFonts w:hint="eastAsia"/>
        </w:rPr>
        <w:t>時鐘輸入輸出規格</w:t>
      </w:r>
      <w:r>
        <w:rPr>
          <w:rFonts w:hint="eastAsia"/>
        </w:rPr>
        <w:t>: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2632"/>
        <w:gridCol w:w="1337"/>
        <w:gridCol w:w="2631"/>
      </w:tblGrid>
      <w:tr w:rsidR="00ED6100" w:rsidTr="00FC3179">
        <w:tc>
          <w:tcPr>
            <w:tcW w:w="3968" w:type="dxa"/>
            <w:gridSpan w:val="2"/>
            <w:shd w:val="clear" w:color="auto" w:fill="B4C6E7" w:themeFill="accent1" w:themeFillTint="66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3968" w:type="dxa"/>
            <w:gridSpan w:val="2"/>
            <w:shd w:val="clear" w:color="auto" w:fill="B4C6E7" w:themeFill="accent1" w:themeFillTint="66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</w:tr>
      <w:tr w:rsidR="00ED6100" w:rsidTr="00FC3179">
        <w:tc>
          <w:tcPr>
            <w:tcW w:w="1336" w:type="dxa"/>
            <w:shd w:val="clear" w:color="auto" w:fill="D5DCE4" w:themeFill="text2" w:themeFillTint="33"/>
          </w:tcPr>
          <w:p w:rsidR="00ED6100" w:rsidRDefault="00696ABC" w:rsidP="003C0D4C">
            <w:pPr>
              <w:pStyle w:val="a9"/>
              <w:spacing w:before="180"/>
              <w:ind w:leftChars="0"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632" w:type="dxa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t>Select hour and minute</w:t>
            </w:r>
          </w:p>
        </w:tc>
        <w:tc>
          <w:tcPr>
            <w:tcW w:w="1337" w:type="dxa"/>
            <w:shd w:val="clear" w:color="auto" w:fill="D5DCE4" w:themeFill="text2" w:themeFillTint="33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rPr>
                <w:rFonts w:hint="eastAsia"/>
              </w:rPr>
              <w:t>H</w:t>
            </w:r>
            <w:r>
              <w:t>EX5~4</w:t>
            </w:r>
          </w:p>
        </w:tc>
        <w:tc>
          <w:tcPr>
            <w:tcW w:w="2631" w:type="dxa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t>Hour</w:t>
            </w:r>
          </w:p>
        </w:tc>
      </w:tr>
      <w:tr w:rsidR="00ED6100" w:rsidTr="00FC3179">
        <w:tc>
          <w:tcPr>
            <w:tcW w:w="1336" w:type="dxa"/>
            <w:shd w:val="clear" w:color="auto" w:fill="D5DCE4" w:themeFill="text2" w:themeFillTint="33"/>
          </w:tcPr>
          <w:p w:rsidR="00ED6100" w:rsidRDefault="00696ABC" w:rsidP="003C0D4C">
            <w:pPr>
              <w:pStyle w:val="a9"/>
              <w:spacing w:before="180"/>
              <w:ind w:leftChars="0"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632" w:type="dxa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t>Set time (positive edge)</w:t>
            </w:r>
          </w:p>
        </w:tc>
        <w:tc>
          <w:tcPr>
            <w:tcW w:w="1337" w:type="dxa"/>
            <w:shd w:val="clear" w:color="auto" w:fill="D5DCE4" w:themeFill="text2" w:themeFillTint="33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rPr>
                <w:rFonts w:hint="eastAsia"/>
              </w:rPr>
              <w:t>H</w:t>
            </w:r>
            <w:r>
              <w:t>EX3~2</w:t>
            </w:r>
          </w:p>
        </w:tc>
        <w:tc>
          <w:tcPr>
            <w:tcW w:w="2631" w:type="dxa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t>Minute</w:t>
            </w:r>
          </w:p>
        </w:tc>
      </w:tr>
      <w:tr w:rsidR="00ED6100" w:rsidTr="00FC3179">
        <w:tc>
          <w:tcPr>
            <w:tcW w:w="1336" w:type="dxa"/>
            <w:shd w:val="clear" w:color="auto" w:fill="D5DCE4" w:themeFill="text2" w:themeFillTint="33"/>
          </w:tcPr>
          <w:p w:rsidR="00ED6100" w:rsidRDefault="00696ABC" w:rsidP="003C0D4C">
            <w:pPr>
              <w:pStyle w:val="a9"/>
              <w:spacing w:before="180"/>
              <w:ind w:leftChars="0"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7~0</m:t>
                    </m:r>
                  </m:sub>
                </m:sSub>
              </m:oMath>
            </m:oMathPara>
          </w:p>
        </w:tc>
        <w:tc>
          <w:tcPr>
            <w:tcW w:w="2632" w:type="dxa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t>The value of setting time</w:t>
            </w:r>
          </w:p>
        </w:tc>
        <w:tc>
          <w:tcPr>
            <w:tcW w:w="1337" w:type="dxa"/>
            <w:shd w:val="clear" w:color="auto" w:fill="D5DCE4" w:themeFill="text2" w:themeFillTint="33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rPr>
                <w:rFonts w:hint="eastAsia"/>
              </w:rPr>
              <w:t>H</w:t>
            </w:r>
            <w:r>
              <w:t>EX1~0</w:t>
            </w:r>
          </w:p>
        </w:tc>
        <w:tc>
          <w:tcPr>
            <w:tcW w:w="2631" w:type="dxa"/>
          </w:tcPr>
          <w:p w:rsidR="00ED6100" w:rsidRDefault="00ED6100" w:rsidP="003C0D4C">
            <w:pPr>
              <w:pStyle w:val="a9"/>
              <w:spacing w:before="180"/>
              <w:ind w:leftChars="0" w:left="0" w:firstLine="0"/>
            </w:pPr>
            <w:r>
              <w:t>Second</w:t>
            </w:r>
          </w:p>
        </w:tc>
      </w:tr>
    </w:tbl>
    <w:p w:rsidR="00ED6100" w:rsidRDefault="00ED6100" w:rsidP="003C0D4C">
      <w:pPr>
        <w:pStyle w:val="a9"/>
        <w:spacing w:before="180"/>
        <w:ind w:leftChars="0" w:left="360" w:firstLine="120"/>
      </w:pPr>
    </w:p>
    <w:p w:rsidR="003C619C" w:rsidRDefault="003C619C">
      <w:pPr>
        <w:spacing w:before="180"/>
      </w:pPr>
      <w:r>
        <w:br w:type="page"/>
      </w:r>
    </w:p>
    <w:p w:rsidR="003C619C" w:rsidRDefault="003C619C" w:rsidP="003C619C">
      <w:pPr>
        <w:pStyle w:val="a9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實驗程式碼</w:t>
      </w:r>
    </w:p>
    <w:p w:rsidR="006A5F30" w:rsidRDefault="006A5F30" w:rsidP="006A5F30">
      <w:pPr>
        <w:pStyle w:val="a9"/>
        <w:spacing w:before="180"/>
        <w:ind w:leftChars="0"/>
      </w:pPr>
      <w:r>
        <w:rPr>
          <w:rFonts w:hint="eastAsia"/>
        </w:rPr>
        <w:t>S</w:t>
      </w:r>
      <w:r w:rsidR="009C6912">
        <w:t>TEP.1</w:t>
      </w:r>
      <w:r>
        <w:t xml:space="preserve"> </w:t>
      </w:r>
      <w:r w:rsidR="00816D07">
        <w:rPr>
          <w:rFonts w:hint="eastAsia"/>
        </w:rPr>
        <w:t>我使用</w:t>
      </w:r>
      <w:r w:rsidR="00816D07">
        <w:t>QUARTER</w:t>
      </w:r>
      <w:r w:rsidR="00816D07">
        <w:rPr>
          <w:rFonts w:hint="eastAsia"/>
        </w:rPr>
        <w:t>的</w:t>
      </w:r>
      <w:r w:rsidR="00816D07">
        <w:t>LPM</w:t>
      </w:r>
      <w:r w:rsidR="001B5B74">
        <w:rPr>
          <w:rFonts w:hint="eastAsia"/>
        </w:rPr>
        <w:t xml:space="preserve"> </w:t>
      </w:r>
      <w:r w:rsidR="001B5B74">
        <w:t>(</w:t>
      </w:r>
      <w:r w:rsidR="001B5B74">
        <w:rPr>
          <w:rFonts w:hint="eastAsia"/>
        </w:rPr>
        <w:t>程式碼至於附件</w:t>
      </w:r>
      <w:r w:rsidR="001B5B74">
        <w:t>)</w:t>
      </w:r>
      <w:r w:rsidR="00816D07">
        <w:rPr>
          <w:rFonts w:hint="eastAsia"/>
        </w:rPr>
        <w:t>，定義了</w:t>
      </w:r>
      <w:r w:rsidR="00816D07">
        <w:rPr>
          <w:rFonts w:hint="eastAsia"/>
        </w:rPr>
        <w:t>s</w:t>
      </w:r>
      <w:r w:rsidR="00816D07">
        <w:t>econd/ minute/ hour</w:t>
      </w:r>
      <w:r w:rsidR="00816D07">
        <w:rPr>
          <w:rFonts w:hint="eastAsia"/>
        </w:rPr>
        <w:t>的</w:t>
      </w:r>
      <w:r w:rsidR="00816D07">
        <w:rPr>
          <w:rFonts w:hint="eastAsia"/>
        </w:rPr>
        <w:t>c</w:t>
      </w:r>
      <w:r w:rsidR="00816D07">
        <w:t>ounters</w:t>
      </w:r>
      <w:r w:rsidR="00816D07">
        <w:rPr>
          <w:rFonts w:hint="eastAsia"/>
        </w:rPr>
        <w:t>，</w:t>
      </w:r>
      <w:r w:rsidR="008232CE">
        <w:rPr>
          <w:rFonts w:hint="eastAsia"/>
        </w:rPr>
        <w:t>並配合</w:t>
      </w:r>
      <w:r w:rsidR="008232CE">
        <w:rPr>
          <w:rFonts w:hint="eastAsia"/>
        </w:rPr>
        <w:t>f</w:t>
      </w:r>
      <w:r w:rsidR="008232CE">
        <w:t>requency divider</w:t>
      </w:r>
      <w:r w:rsidR="008232CE">
        <w:rPr>
          <w:rFonts w:hint="eastAsia"/>
        </w:rPr>
        <w:t>計算</w:t>
      </w:r>
      <w:r w:rsidR="008232CE">
        <w:rPr>
          <w:rFonts w:hint="eastAsia"/>
        </w:rPr>
        <w:t>s</w:t>
      </w:r>
      <w:r w:rsidR="008232CE">
        <w:t>econd/ minute/ hour</w:t>
      </w:r>
      <w:r w:rsidR="008232CE">
        <w:rPr>
          <w:rFonts w:hint="eastAsia"/>
        </w:rPr>
        <w:t>時間。</w:t>
      </w:r>
    </w:p>
    <w:p w:rsidR="006A5F30" w:rsidRDefault="006A5F30" w:rsidP="006A5F30">
      <w:pPr>
        <w:pStyle w:val="a9"/>
        <w:spacing w:before="180"/>
        <w:ind w:leftChars="0"/>
      </w:pPr>
      <w:r>
        <w:rPr>
          <w:rFonts w:hint="eastAsia"/>
        </w:rPr>
        <w:t>S</w:t>
      </w:r>
      <w:r w:rsidR="009C6912">
        <w:t>TEP.2</w:t>
      </w:r>
      <w:r>
        <w:t xml:space="preserve"> </w:t>
      </w:r>
      <w:r w:rsidR="008232CE">
        <w:rPr>
          <w:rFonts w:hint="eastAsia"/>
        </w:rPr>
        <w:t>計算出的</w:t>
      </w:r>
      <w:r w:rsidR="005B4F60">
        <w:rPr>
          <w:rFonts w:hint="eastAsia"/>
        </w:rPr>
        <w:t>值為二進制，所以需要使用</w:t>
      </w:r>
      <w:r w:rsidR="005B4F60">
        <w:rPr>
          <w:rFonts w:hint="eastAsia"/>
        </w:rPr>
        <w:t>B</w:t>
      </w:r>
      <w:r w:rsidR="005B4F60">
        <w:t>CD</w:t>
      </w:r>
      <w:r w:rsidR="005B4F60">
        <w:rPr>
          <w:rFonts w:hint="eastAsia"/>
        </w:rPr>
        <w:t>來轉換成</w:t>
      </w:r>
      <w:r w:rsidR="005B4F60">
        <w:rPr>
          <w:rFonts w:hint="eastAsia"/>
        </w:rPr>
        <w:t>10</w:t>
      </w:r>
      <w:r w:rsidR="005B4F60">
        <w:rPr>
          <w:rFonts w:hint="eastAsia"/>
        </w:rPr>
        <w:t>進制</w:t>
      </w:r>
      <w:r w:rsidR="001B18EA">
        <w:rPr>
          <w:rFonts w:hint="eastAsia"/>
        </w:rPr>
        <w:t>，這邊的</w:t>
      </w:r>
      <w:r w:rsidR="001B18EA">
        <w:t>BCD</w:t>
      </w:r>
      <w:r w:rsidR="001B18EA">
        <w:rPr>
          <w:rFonts w:hint="eastAsia"/>
        </w:rPr>
        <w:t>我使用</w:t>
      </w:r>
      <w:r w:rsidR="001B18EA">
        <w:rPr>
          <w:rFonts w:hint="eastAsia"/>
        </w:rPr>
        <w:t>Do</w:t>
      </w:r>
      <w:r w:rsidR="00CD133B">
        <w:t>u</w:t>
      </w:r>
      <w:r w:rsidR="001B18EA">
        <w:t>ble Dabble</w:t>
      </w:r>
      <w:r w:rsidR="001B18EA">
        <w:rPr>
          <w:rFonts w:hint="eastAsia"/>
        </w:rPr>
        <w:t>演算法來轉換</w:t>
      </w:r>
      <w:r w:rsidR="005B4F60">
        <w:rPr>
          <w:rFonts w:hint="eastAsia"/>
        </w:rPr>
        <w:t>。</w:t>
      </w:r>
    </w:p>
    <w:p w:rsidR="00F13984" w:rsidRDefault="006A5F30" w:rsidP="00E55DE3">
      <w:pPr>
        <w:spacing w:before="180"/>
        <w:ind w:hanging="234"/>
      </w:pPr>
      <w:r>
        <w:rPr>
          <w:rFonts w:hint="eastAsia"/>
        </w:rPr>
        <w:t>S</w:t>
      </w:r>
      <w:r w:rsidR="009C6912">
        <w:t>TEP.3</w:t>
      </w:r>
      <w:r>
        <w:t xml:space="preserve"> </w:t>
      </w:r>
      <w:r w:rsidR="005B4F60">
        <w:rPr>
          <w:rFonts w:hint="eastAsia"/>
        </w:rPr>
        <w:t>最後接上七段顯示器顯示時間。</w:t>
      </w:r>
    </w:p>
    <w:p w:rsidR="00E55DE3" w:rsidRDefault="00E55DE3" w:rsidP="00E55DE3">
      <w:pPr>
        <w:spacing w:before="180"/>
        <w:ind w:hanging="234"/>
      </w:pPr>
      <w:r>
        <w:tab/>
      </w:r>
    </w:p>
    <w:p w:rsidR="00A608BB" w:rsidRPr="00E55DE3" w:rsidRDefault="00A608BB" w:rsidP="00E55DE3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80"/>
        <w:ind w:leftChars="0"/>
        <w:jc w:val="left"/>
        <w:rPr>
          <w:b/>
        </w:rPr>
      </w:pPr>
      <w:r w:rsidRPr="00E55DE3">
        <w:rPr>
          <w:b/>
        </w:rPr>
        <w:t>LMP_counters</w:t>
      </w:r>
    </w:p>
    <w:p w:rsidR="00FC3179" w:rsidRDefault="00A608BB" w:rsidP="00FC3179">
      <w:pPr>
        <w:keepNext/>
        <w:spacing w:before="180"/>
        <w:jc w:val="center"/>
      </w:pPr>
      <w:r>
        <w:rPr>
          <w:noProof/>
        </w:rPr>
        <w:drawing>
          <wp:inline distT="0" distB="0" distL="0" distR="0" wp14:anchorId="3EDA53B4" wp14:editId="58C9E420">
            <wp:extent cx="4366638" cy="876376"/>
            <wp:effectExtent l="57150" t="57150" r="110490" b="1143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8763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08BB" w:rsidRDefault="00FC3179" w:rsidP="00FC3179">
      <w:pPr>
        <w:pStyle w:val="ac"/>
        <w:spacing w:before="180" w:after="24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1</w:t>
      </w:r>
      <w:r>
        <w:fldChar w:fldCharType="end"/>
      </w:r>
      <w:r>
        <w:t>. counters</w:t>
      </w:r>
    </w:p>
    <w:tbl>
      <w:tblPr>
        <w:tblStyle w:val="aa"/>
        <w:tblW w:w="0" w:type="auto"/>
        <w:tblInd w:w="357" w:type="dxa"/>
        <w:tblLook w:val="04A0" w:firstRow="1" w:lastRow="0" w:firstColumn="1" w:lastColumn="0" w:noHBand="0" w:noVBand="1"/>
      </w:tblPr>
      <w:tblGrid>
        <w:gridCol w:w="2473"/>
        <w:gridCol w:w="5466"/>
      </w:tblGrid>
      <w:tr w:rsidR="00CD133B" w:rsidTr="007B3AD6">
        <w:tc>
          <w:tcPr>
            <w:tcW w:w="2473" w:type="dxa"/>
            <w:shd w:val="clear" w:color="auto" w:fill="8EAADB" w:themeFill="accent1" w:themeFillTint="99"/>
          </w:tcPr>
          <w:p w:rsidR="00CD133B" w:rsidRDefault="00CD133B" w:rsidP="00CD133B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變數</w:t>
            </w:r>
          </w:p>
        </w:tc>
        <w:tc>
          <w:tcPr>
            <w:tcW w:w="5466" w:type="dxa"/>
            <w:shd w:val="clear" w:color="auto" w:fill="E7E6E6" w:themeFill="background2"/>
          </w:tcPr>
          <w:p w:rsidR="00CD133B" w:rsidRDefault="00F35E30" w:rsidP="00CD133B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內容</w:t>
            </w:r>
          </w:p>
        </w:tc>
      </w:tr>
      <w:tr w:rsidR="00CD133B" w:rsidTr="007B3AD6">
        <w:tc>
          <w:tcPr>
            <w:tcW w:w="2473" w:type="dxa"/>
            <w:shd w:val="clear" w:color="auto" w:fill="D9E2F3" w:themeFill="accent1" w:themeFillTint="33"/>
          </w:tcPr>
          <w:p w:rsidR="00CD133B" w:rsidRDefault="00F35E30" w:rsidP="00CD133B">
            <w:pPr>
              <w:spacing w:before="180"/>
              <w:ind w:left="0" w:firstLine="0"/>
              <w:jc w:val="center"/>
            </w:pPr>
            <w:r>
              <w:t>clk</w:t>
            </w:r>
          </w:p>
        </w:tc>
        <w:tc>
          <w:tcPr>
            <w:tcW w:w="5466" w:type="dxa"/>
          </w:tcPr>
          <w:p w:rsidR="00CD133B" w:rsidRDefault="00F35E30" w:rsidP="007B3AD6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時鐘</w:t>
            </w:r>
            <w:r w:rsidR="00F13984">
              <w:rPr>
                <w:rFonts w:hint="eastAsia"/>
              </w:rPr>
              <w:t>訊號</w:t>
            </w:r>
            <w:r w:rsidR="00F13984">
              <w:rPr>
                <w:rFonts w:hint="eastAsia"/>
              </w:rPr>
              <w:t xml:space="preserve"> (50M</w:t>
            </w:r>
            <w:r w:rsidR="00F13984">
              <w:t>Hz</w:t>
            </w:r>
            <w:r w:rsidR="00F13984">
              <w:rPr>
                <w:rFonts w:hint="eastAsia"/>
              </w:rPr>
              <w:t>)</w:t>
            </w:r>
          </w:p>
        </w:tc>
      </w:tr>
      <w:tr w:rsidR="00CD133B" w:rsidTr="007B3AD6">
        <w:tc>
          <w:tcPr>
            <w:tcW w:w="2473" w:type="dxa"/>
            <w:shd w:val="clear" w:color="auto" w:fill="D9E2F3" w:themeFill="accent1" w:themeFillTint="33"/>
          </w:tcPr>
          <w:p w:rsidR="00CD133B" w:rsidRDefault="00F35E30" w:rsidP="00CD133B">
            <w:pPr>
              <w:spacing w:before="180"/>
              <w:ind w:left="0" w:firstLine="0"/>
              <w:jc w:val="center"/>
            </w:pPr>
            <w:r>
              <w:t>reset, reset1, reset2</w:t>
            </w:r>
          </w:p>
        </w:tc>
        <w:tc>
          <w:tcPr>
            <w:tcW w:w="5466" w:type="dxa"/>
          </w:tcPr>
          <w:p w:rsidR="00F35E30" w:rsidRDefault="00F35E30" w:rsidP="007B3AD6">
            <w:pPr>
              <w:spacing w:before="180"/>
              <w:ind w:left="0" w:firstLine="0"/>
              <w:jc w:val="left"/>
            </w:pPr>
            <w:r>
              <w:t>counter</w:t>
            </w:r>
            <w:r>
              <w:rPr>
                <w:rFonts w:hint="eastAsia"/>
              </w:rPr>
              <w:t>歸零訊號</w:t>
            </w:r>
            <w:r w:rsidR="007B3AD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(1: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est; 0: nothing</w:t>
            </w:r>
            <w:r>
              <w:rPr>
                <w:rFonts w:hint="eastAsia"/>
              </w:rPr>
              <w:t>)</w:t>
            </w:r>
          </w:p>
        </w:tc>
      </w:tr>
      <w:tr w:rsidR="00CD133B" w:rsidTr="007B3AD6">
        <w:tc>
          <w:tcPr>
            <w:tcW w:w="2473" w:type="dxa"/>
            <w:shd w:val="clear" w:color="auto" w:fill="D9E2F3" w:themeFill="accent1" w:themeFillTint="33"/>
          </w:tcPr>
          <w:p w:rsidR="00CD133B" w:rsidRDefault="00F35E30" w:rsidP="00CD133B">
            <w:pPr>
              <w:spacing w:before="180"/>
              <w:ind w:left="0" w:firstLine="0"/>
              <w:jc w:val="center"/>
            </w:pPr>
            <w:r>
              <w:t>sec_Q, min_Q, Hr_Q</w:t>
            </w:r>
          </w:p>
        </w:tc>
        <w:tc>
          <w:tcPr>
            <w:tcW w:w="5466" w:type="dxa"/>
          </w:tcPr>
          <w:p w:rsidR="00CD133B" w:rsidRDefault="007B3AD6" w:rsidP="00FC3179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記數數量</w:t>
            </w:r>
          </w:p>
        </w:tc>
      </w:tr>
    </w:tbl>
    <w:p w:rsidR="00FC3179" w:rsidRDefault="00FC3179" w:rsidP="00FC3179">
      <w:pPr>
        <w:pStyle w:val="ac"/>
        <w:spacing w:before="18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1</w:t>
      </w:r>
      <w:r>
        <w:fldChar w:fldCharType="end"/>
      </w:r>
      <w:r>
        <w:t>. Counter</w:t>
      </w:r>
      <w:r>
        <w:rPr>
          <w:rFonts w:hint="eastAsia"/>
        </w:rPr>
        <w:t>變數</w:t>
      </w:r>
    </w:p>
    <w:p w:rsidR="00947FE2" w:rsidRDefault="007B3AD6" w:rsidP="00947FE2">
      <w:pPr>
        <w:spacing w:before="180"/>
        <w:ind w:firstLine="123"/>
      </w:pPr>
      <w:r>
        <w:rPr>
          <w:rFonts w:hint="eastAsia"/>
        </w:rPr>
        <w:t>我定義了三個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，分別用於</w:t>
      </w:r>
      <w:r w:rsidR="00F13984">
        <w:rPr>
          <w:rFonts w:hint="eastAsia"/>
        </w:rPr>
        <w:t>s</w:t>
      </w:r>
      <w:r w:rsidR="00F13984">
        <w:t xml:space="preserve">econd, minute, hour </w:t>
      </w:r>
      <w:r w:rsidR="00F13984">
        <w:rPr>
          <w:rFonts w:hint="eastAsia"/>
        </w:rPr>
        <w:t>的</w:t>
      </w:r>
      <w:r w:rsidR="00F13984">
        <w:t>clk</w:t>
      </w:r>
      <w:r w:rsidR="00F13984">
        <w:rPr>
          <w:rFonts w:hint="eastAsia"/>
        </w:rPr>
        <w:t>訊號的記數。每</w:t>
      </w:r>
      <w:r w:rsidR="00F13984">
        <w:rPr>
          <w:rFonts w:hint="eastAsia"/>
        </w:rPr>
        <w:t>20n</w:t>
      </w:r>
      <w:r w:rsidR="00F13984">
        <w:t>s</w:t>
      </w:r>
      <w:r w:rsidR="00F13984">
        <w:rPr>
          <w:rFonts w:hint="eastAsia"/>
        </w:rPr>
        <w:t>記數一次</w:t>
      </w:r>
      <w:r w:rsidR="00F13984">
        <w:rPr>
          <w:rFonts w:hint="eastAsia"/>
        </w:rPr>
        <w:t>(</w:t>
      </w:r>
      <w:r w:rsidR="00E55DE3">
        <w:t xml:space="preserve">clk: </w:t>
      </w:r>
      <w:r w:rsidR="00F13984">
        <w:rPr>
          <w:rFonts w:hint="eastAsia"/>
        </w:rPr>
        <w:t>50</w:t>
      </w:r>
      <w:r w:rsidR="00F13984">
        <w:t>MHz</w:t>
      </w:r>
      <w:r w:rsidR="00F13984">
        <w:rPr>
          <w:rFonts w:hint="eastAsia"/>
        </w:rPr>
        <w:t>)</w:t>
      </w:r>
      <w:r w:rsidR="00F13984">
        <w:rPr>
          <w:rFonts w:hint="eastAsia"/>
        </w:rPr>
        <w:t>。</w:t>
      </w:r>
    </w:p>
    <w:p w:rsidR="00947FE2" w:rsidRDefault="00947FE2" w:rsidP="00947FE2">
      <w:pPr>
        <w:spacing w:before="180"/>
        <w:ind w:firstLine="123"/>
      </w:pPr>
    </w:p>
    <w:p w:rsidR="00947FE2" w:rsidRDefault="00947FE2" w:rsidP="00947FE2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80"/>
        <w:ind w:leftChars="0"/>
        <w:rPr>
          <w:b/>
        </w:rPr>
      </w:pPr>
      <w:r w:rsidRPr="00947FE2">
        <w:rPr>
          <w:rFonts w:hint="eastAsia"/>
          <w:b/>
        </w:rPr>
        <w:t>時間設定功能</w:t>
      </w:r>
    </w:p>
    <w:p w:rsidR="00947FE2" w:rsidRDefault="00947FE2" w:rsidP="00947FE2">
      <w:pPr>
        <w:pStyle w:val="a9"/>
        <w:keepNext/>
        <w:spacing w:before="180"/>
        <w:ind w:leftChars="0" w:left="837" w:firstLine="0"/>
        <w:jc w:val="center"/>
      </w:pPr>
      <w:r>
        <w:rPr>
          <w:noProof/>
        </w:rPr>
        <w:lastRenderedPageBreak/>
        <w:drawing>
          <wp:inline distT="0" distB="0" distL="0" distR="0" wp14:anchorId="085BB3B8" wp14:editId="410A4022">
            <wp:extent cx="3035300" cy="1762217"/>
            <wp:effectExtent l="57150" t="57150" r="107950" b="1238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1112" cy="17655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7FE2" w:rsidRDefault="00947FE2" w:rsidP="00947FE2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2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設定時間</w:t>
      </w:r>
    </w:p>
    <w:tbl>
      <w:tblPr>
        <w:tblStyle w:val="aa"/>
        <w:tblW w:w="0" w:type="auto"/>
        <w:tblInd w:w="357" w:type="dxa"/>
        <w:tblLook w:val="04A0" w:firstRow="1" w:lastRow="0" w:firstColumn="1" w:lastColumn="0" w:noHBand="0" w:noVBand="1"/>
      </w:tblPr>
      <w:tblGrid>
        <w:gridCol w:w="2473"/>
        <w:gridCol w:w="5466"/>
      </w:tblGrid>
      <w:tr w:rsidR="00E65384" w:rsidTr="00573797">
        <w:tc>
          <w:tcPr>
            <w:tcW w:w="2473" w:type="dxa"/>
            <w:shd w:val="clear" w:color="auto" w:fill="8EAADB" w:themeFill="accent1" w:themeFillTint="99"/>
          </w:tcPr>
          <w:p w:rsidR="00E65384" w:rsidRDefault="00E65384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變數</w:t>
            </w:r>
          </w:p>
        </w:tc>
        <w:tc>
          <w:tcPr>
            <w:tcW w:w="5466" w:type="dxa"/>
            <w:shd w:val="clear" w:color="auto" w:fill="E7E6E6" w:themeFill="background2"/>
          </w:tcPr>
          <w:p w:rsidR="00E65384" w:rsidRDefault="00E65384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內容</w:t>
            </w:r>
          </w:p>
        </w:tc>
      </w:tr>
      <w:tr w:rsidR="00E65384" w:rsidTr="00573797">
        <w:tc>
          <w:tcPr>
            <w:tcW w:w="2473" w:type="dxa"/>
            <w:shd w:val="clear" w:color="auto" w:fill="D9E2F3" w:themeFill="accent1" w:themeFillTint="33"/>
          </w:tcPr>
          <w:p w:rsidR="00E65384" w:rsidRDefault="00E65384" w:rsidP="00573797">
            <w:pPr>
              <w:spacing w:before="180"/>
              <w:ind w:left="0" w:firstLine="0"/>
              <w:jc w:val="center"/>
            </w:pPr>
            <w:r>
              <w:t>select</w:t>
            </w:r>
          </w:p>
        </w:tc>
        <w:tc>
          <w:tcPr>
            <w:tcW w:w="5466" w:type="dxa"/>
          </w:tcPr>
          <w:p w:rsidR="00E65384" w:rsidRDefault="00E65384" w:rsidP="00573797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選擇設定</w:t>
            </w:r>
            <w:r>
              <w:rPr>
                <w:rFonts w:hint="eastAsia"/>
              </w:rPr>
              <w:t>h</w:t>
            </w:r>
            <w:r>
              <w:t>our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m</w:t>
            </w:r>
            <w:r>
              <w:t>inute</w:t>
            </w:r>
            <w:r>
              <w:rPr>
                <w:rFonts w:hint="eastAsia"/>
              </w:rPr>
              <w:t xml:space="preserve"> (1</w:t>
            </w:r>
            <w:r>
              <w:t>: hour; 0: minute</w:t>
            </w:r>
            <w:r>
              <w:rPr>
                <w:rFonts w:hint="eastAsia"/>
              </w:rPr>
              <w:t>)</w:t>
            </w:r>
          </w:p>
        </w:tc>
      </w:tr>
      <w:tr w:rsidR="00E65384" w:rsidTr="00573797">
        <w:tc>
          <w:tcPr>
            <w:tcW w:w="2473" w:type="dxa"/>
            <w:shd w:val="clear" w:color="auto" w:fill="D9E2F3" w:themeFill="accent1" w:themeFillTint="33"/>
          </w:tcPr>
          <w:p w:rsidR="00E65384" w:rsidRDefault="00E65384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5466" w:type="dxa"/>
          </w:tcPr>
          <w:p w:rsidR="00E65384" w:rsidRDefault="00E65384" w:rsidP="00573797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傳入設定時間</w:t>
            </w:r>
            <w:r w:rsidR="00C20881">
              <w:rPr>
                <w:rFonts w:hint="eastAsia"/>
              </w:rPr>
              <w:t xml:space="preserve"> (</w:t>
            </w:r>
            <w:r w:rsidR="00C20881">
              <w:t>positive edge</w:t>
            </w:r>
            <w:r w:rsidR="00C20881">
              <w:rPr>
                <w:rFonts w:hint="eastAsia"/>
              </w:rPr>
              <w:t>)</w:t>
            </w:r>
          </w:p>
        </w:tc>
      </w:tr>
      <w:tr w:rsidR="00E65384" w:rsidTr="00573797">
        <w:tc>
          <w:tcPr>
            <w:tcW w:w="2473" w:type="dxa"/>
            <w:shd w:val="clear" w:color="auto" w:fill="D9E2F3" w:themeFill="accent1" w:themeFillTint="33"/>
          </w:tcPr>
          <w:p w:rsidR="00E65384" w:rsidRDefault="00E65384" w:rsidP="00573797">
            <w:pPr>
              <w:spacing w:before="180"/>
              <w:ind w:left="0" w:firstLine="0"/>
              <w:jc w:val="center"/>
            </w:pPr>
            <w:r>
              <w:t>set_time</w:t>
            </w:r>
          </w:p>
        </w:tc>
        <w:tc>
          <w:tcPr>
            <w:tcW w:w="5466" w:type="dxa"/>
          </w:tcPr>
          <w:p w:rsidR="00E65384" w:rsidRDefault="00E65384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欲設定的時間</w:t>
            </w:r>
          </w:p>
        </w:tc>
      </w:tr>
      <w:tr w:rsidR="00E65384" w:rsidTr="00573797">
        <w:tc>
          <w:tcPr>
            <w:tcW w:w="2473" w:type="dxa"/>
            <w:shd w:val="clear" w:color="auto" w:fill="D9E2F3" w:themeFill="accent1" w:themeFillTint="33"/>
          </w:tcPr>
          <w:p w:rsidR="00E65384" w:rsidRDefault="00E65384" w:rsidP="00573797">
            <w:pPr>
              <w:spacing w:before="180"/>
              <w:ind w:left="0" w:firstLine="0"/>
              <w:jc w:val="center"/>
            </w:pPr>
            <w:r>
              <w:t>SW8_N, SW8_P</w:t>
            </w:r>
          </w:p>
        </w:tc>
        <w:tc>
          <w:tcPr>
            <w:tcW w:w="5466" w:type="dxa"/>
          </w:tcPr>
          <w:p w:rsidR="00E65384" w:rsidRDefault="00E65384" w:rsidP="00E65384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S</w:t>
            </w:r>
            <w:r>
              <w:t>W8</w:t>
            </w:r>
            <w:r>
              <w:rPr>
                <w:rFonts w:hint="eastAsia"/>
              </w:rPr>
              <w:t>開關的現在值與上一個</w:t>
            </w:r>
            <w:r>
              <w:t>clk</w:t>
            </w:r>
            <w:r>
              <w:rPr>
                <w:rFonts w:hint="eastAsia"/>
              </w:rPr>
              <w:t>的開關值</w:t>
            </w:r>
          </w:p>
        </w:tc>
      </w:tr>
    </w:tbl>
    <w:p w:rsidR="00947FE2" w:rsidRDefault="00E65384" w:rsidP="00E65384">
      <w:pPr>
        <w:pStyle w:val="ac"/>
        <w:spacing w:before="18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2</w:t>
      </w:r>
      <w:r>
        <w:fldChar w:fldCharType="end"/>
      </w:r>
      <w:r>
        <w:rPr>
          <w:rFonts w:hint="eastAsia"/>
        </w:rPr>
        <w:t>.</w:t>
      </w:r>
      <w:r>
        <w:t xml:space="preserve"> Time setting</w:t>
      </w:r>
      <w:r>
        <w:rPr>
          <w:rFonts w:hint="eastAsia"/>
        </w:rPr>
        <w:t>變數</w:t>
      </w:r>
    </w:p>
    <w:p w:rsidR="00E65384" w:rsidRDefault="00E65384" w:rsidP="00E65384">
      <w:pPr>
        <w:spacing w:before="180"/>
      </w:pPr>
      <w:r>
        <w:tab/>
      </w:r>
      <w:r>
        <w:rPr>
          <w:rFonts w:hint="eastAsia"/>
        </w:rPr>
        <w:t>宣告一個</w:t>
      </w:r>
      <w:r>
        <w:rPr>
          <w:rFonts w:hint="eastAsia"/>
        </w:rPr>
        <w:t>8b</w:t>
      </w:r>
      <w:r>
        <w:t>it</w:t>
      </w:r>
      <w:r>
        <w:rPr>
          <w:rFonts w:hint="eastAsia"/>
        </w:rPr>
        <w:t>的</w:t>
      </w:r>
      <w:r>
        <w:t xml:space="preserve">set_time </w:t>
      </w:r>
      <w:r>
        <w:rPr>
          <w:rFonts w:hint="eastAsia"/>
        </w:rPr>
        <w:t>暫存器，儲存</w:t>
      </w:r>
      <w:r>
        <w:t>SW[7:0]</w:t>
      </w:r>
      <w:r>
        <w:rPr>
          <w:rFonts w:hint="eastAsia"/>
        </w:rPr>
        <w:t>開關欲設定的時間。</w:t>
      </w:r>
    </w:p>
    <w:p w:rsidR="00C20881" w:rsidRPr="00E65384" w:rsidRDefault="00E65384" w:rsidP="00C20881">
      <w:pPr>
        <w:spacing w:before="180"/>
      </w:pPr>
      <w:r>
        <w:tab/>
      </w:r>
      <w:r w:rsidR="00C20881">
        <w:rPr>
          <w:rFonts w:hint="eastAsia"/>
        </w:rPr>
        <w:t>為了使</w:t>
      </w:r>
      <w:r w:rsidR="00C20881">
        <w:rPr>
          <w:rFonts w:hint="eastAsia"/>
        </w:rPr>
        <w:t xml:space="preserve"> s</w:t>
      </w:r>
      <w:r w:rsidR="00C20881">
        <w:t>et</w:t>
      </w:r>
      <w:r w:rsidR="00C20881">
        <w:rPr>
          <w:rFonts w:hint="eastAsia"/>
        </w:rPr>
        <w:t>是以正緣觸發的方式設定時間，我寫段邏輯電路</w:t>
      </w:r>
      <w:r w:rsidR="00C20881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set = (~SW8_P) &amp; SW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8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;</m:t>
        </m:r>
      </m:oMath>
      <w:r w:rsidR="00C20881">
        <w:rPr>
          <w:rFonts w:hint="eastAsia"/>
        </w:rPr>
        <w:t xml:space="preserve"> </w:t>
      </w:r>
      <w:r w:rsidR="00C20881">
        <w:rPr>
          <w:rFonts w:hint="eastAsia"/>
        </w:rPr>
        <w:t>。因此當</w:t>
      </w:r>
      <w:r w:rsidR="00C20881">
        <w:rPr>
          <w:rFonts w:hint="eastAsia"/>
        </w:rPr>
        <w:t>SW8</w:t>
      </w:r>
      <w:r w:rsidR="00C20881">
        <w:rPr>
          <w:rFonts w:hint="eastAsia"/>
        </w:rPr>
        <w:t>為</w:t>
      </w:r>
      <w:r w:rsidR="00C20881">
        <w:rPr>
          <w:rFonts w:hint="eastAsia"/>
        </w:rPr>
        <w:t>0</w:t>
      </w:r>
      <w:r w:rsidR="00C20881">
        <w:rPr>
          <w:rFonts w:hint="eastAsia"/>
        </w:rPr>
        <w:t>轉至</w:t>
      </w:r>
      <w:r w:rsidR="00C20881">
        <w:rPr>
          <w:rFonts w:hint="eastAsia"/>
        </w:rPr>
        <w:t>1</w:t>
      </w:r>
      <w:r w:rsidR="005E1AE7">
        <w:rPr>
          <w:rFonts w:hint="eastAsia"/>
        </w:rPr>
        <w:t>的瞬間</w:t>
      </w:r>
      <w:r w:rsidR="00C20881">
        <w:rPr>
          <w:rFonts w:hint="eastAsia"/>
        </w:rPr>
        <w:t>，</w:t>
      </w:r>
      <w:r w:rsidR="00C20881">
        <w:rPr>
          <w:rFonts w:hint="eastAsia"/>
        </w:rPr>
        <w:t>s</w:t>
      </w:r>
      <w:r w:rsidR="00C20881">
        <w:t>et</w:t>
      </w:r>
      <w:r w:rsidR="00C20881">
        <w:rPr>
          <w:rFonts w:hint="eastAsia"/>
        </w:rPr>
        <w:t>的值為</w:t>
      </w:r>
      <w:r w:rsidR="00C20881">
        <w:rPr>
          <w:rFonts w:hint="eastAsia"/>
        </w:rPr>
        <w:t>1</w:t>
      </w:r>
      <w:r w:rsidR="00C20881">
        <w:rPr>
          <w:rFonts w:hint="eastAsia"/>
        </w:rPr>
        <w:t>，以此滿足正緣觸發的條件。</w:t>
      </w:r>
    </w:p>
    <w:p w:rsidR="00947FE2" w:rsidRPr="00D87F73" w:rsidRDefault="00D87F73" w:rsidP="00947FE2">
      <w:pPr>
        <w:spacing w:before="180"/>
      </w:pPr>
      <w:r>
        <w:br w:type="page"/>
      </w:r>
    </w:p>
    <w:p w:rsidR="00E55DE3" w:rsidRPr="00E55DE3" w:rsidRDefault="00E55DE3" w:rsidP="00C1125D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180"/>
        <w:ind w:leftChars="0"/>
        <w:jc w:val="left"/>
        <w:rPr>
          <w:b/>
        </w:rPr>
      </w:pPr>
      <w:r w:rsidRPr="00E55DE3">
        <w:rPr>
          <w:rFonts w:hint="eastAsia"/>
          <w:b/>
        </w:rPr>
        <w:lastRenderedPageBreak/>
        <w:t>計時器</w:t>
      </w:r>
      <w:r w:rsidRPr="00E55DE3">
        <w:rPr>
          <w:rFonts w:hint="eastAsia"/>
          <w:b/>
        </w:rPr>
        <w:t xml:space="preserve"> s</w:t>
      </w:r>
      <w:r w:rsidRPr="00E55DE3">
        <w:rPr>
          <w:b/>
        </w:rPr>
        <w:t>econd/ minute/ hour</w:t>
      </w:r>
      <w:r w:rsidR="00720CFB">
        <w:rPr>
          <w:rFonts w:hint="eastAsia"/>
          <w:b/>
        </w:rPr>
        <w:t xml:space="preserve"> t</w:t>
      </w:r>
      <w:r w:rsidR="00720CFB">
        <w:rPr>
          <w:b/>
        </w:rPr>
        <w:t>imer</w:t>
      </w:r>
    </w:p>
    <w:p w:rsidR="00720CFB" w:rsidRDefault="00E55DE3" w:rsidP="00720CFB">
      <w:pPr>
        <w:keepNext/>
        <w:spacing w:before="180"/>
        <w:ind w:firstLine="123"/>
        <w:jc w:val="center"/>
      </w:pPr>
      <w:r>
        <w:rPr>
          <w:noProof/>
        </w:rPr>
        <w:drawing>
          <wp:inline distT="0" distB="0" distL="0" distR="0" wp14:anchorId="430B050C" wp14:editId="18CD649E">
            <wp:extent cx="3552280" cy="2533650"/>
            <wp:effectExtent l="57150" t="57150" r="105410" b="1143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650" cy="25510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DE3" w:rsidRDefault="00720CFB" w:rsidP="00720CFB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3</w:t>
      </w:r>
      <w:r>
        <w:fldChar w:fldCharType="end"/>
      </w:r>
      <w:r>
        <w:t>. Second timer</w:t>
      </w:r>
    </w:p>
    <w:p w:rsidR="00720CFB" w:rsidRDefault="00E55DE3" w:rsidP="00720CFB">
      <w:pPr>
        <w:keepNext/>
        <w:spacing w:before="180"/>
        <w:ind w:firstLine="123"/>
        <w:jc w:val="center"/>
      </w:pPr>
      <w:r>
        <w:rPr>
          <w:noProof/>
        </w:rPr>
        <w:drawing>
          <wp:inline distT="0" distB="0" distL="0" distR="0" wp14:anchorId="3A63E01D" wp14:editId="24999AD8">
            <wp:extent cx="3517900" cy="2993727"/>
            <wp:effectExtent l="57150" t="57150" r="120650" b="11176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682" cy="300800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DE3" w:rsidRDefault="00720CFB" w:rsidP="00720CFB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4</w:t>
      </w:r>
      <w:r>
        <w:fldChar w:fldCharType="end"/>
      </w:r>
      <w:r>
        <w:t>. Minute timer</w:t>
      </w:r>
    </w:p>
    <w:p w:rsidR="00D87F73" w:rsidRDefault="00D87F73" w:rsidP="00D87F73">
      <w:pPr>
        <w:spacing w:before="180"/>
        <w:ind w:firstLine="123"/>
        <w:jc w:val="left"/>
      </w:pPr>
    </w:p>
    <w:p w:rsidR="00720CFB" w:rsidRDefault="00E55DE3" w:rsidP="00C1125D">
      <w:pPr>
        <w:keepNext/>
        <w:spacing w:before="180"/>
        <w:ind w:firstLine="123"/>
        <w:jc w:val="center"/>
      </w:pPr>
      <w:r>
        <w:rPr>
          <w:noProof/>
        </w:rPr>
        <w:lastRenderedPageBreak/>
        <w:drawing>
          <wp:inline distT="0" distB="0" distL="0" distR="0" wp14:anchorId="1AF14015" wp14:editId="34342518">
            <wp:extent cx="3930353" cy="2876550"/>
            <wp:effectExtent l="57150" t="57150" r="108585" b="11430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239" cy="288305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DE3" w:rsidRDefault="00720CFB" w:rsidP="00720CFB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5</w:t>
      </w:r>
      <w:r>
        <w:fldChar w:fldCharType="end"/>
      </w:r>
      <w:r>
        <w:t>. Hour timer</w:t>
      </w:r>
    </w:p>
    <w:tbl>
      <w:tblPr>
        <w:tblStyle w:val="aa"/>
        <w:tblW w:w="0" w:type="auto"/>
        <w:tblInd w:w="357" w:type="dxa"/>
        <w:tblLook w:val="04A0" w:firstRow="1" w:lastRow="0" w:firstColumn="1" w:lastColumn="0" w:noHBand="0" w:noVBand="1"/>
      </w:tblPr>
      <w:tblGrid>
        <w:gridCol w:w="2473"/>
        <w:gridCol w:w="5466"/>
      </w:tblGrid>
      <w:tr w:rsidR="00C1125D" w:rsidTr="00573797">
        <w:tc>
          <w:tcPr>
            <w:tcW w:w="2473" w:type="dxa"/>
            <w:shd w:val="clear" w:color="auto" w:fill="8EAADB" w:themeFill="accent1" w:themeFillTint="99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變數</w:t>
            </w:r>
          </w:p>
        </w:tc>
        <w:tc>
          <w:tcPr>
            <w:tcW w:w="5466" w:type="dxa"/>
            <w:shd w:val="clear" w:color="auto" w:fill="E7E6E6" w:themeFill="background2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內容</w:t>
            </w:r>
          </w:p>
        </w:tc>
      </w:tr>
      <w:tr w:rsidR="00C1125D" w:rsidTr="00573797">
        <w:tc>
          <w:tcPr>
            <w:tcW w:w="2473" w:type="dxa"/>
            <w:shd w:val="clear" w:color="auto" w:fill="D9E2F3" w:themeFill="accent1" w:themeFillTint="33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t>clk</w:t>
            </w:r>
          </w:p>
        </w:tc>
        <w:tc>
          <w:tcPr>
            <w:tcW w:w="5466" w:type="dxa"/>
          </w:tcPr>
          <w:p w:rsidR="00C1125D" w:rsidRDefault="00C1125D" w:rsidP="00573797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時鐘訊號</w:t>
            </w:r>
            <w:r>
              <w:rPr>
                <w:rFonts w:hint="eastAsia"/>
              </w:rPr>
              <w:t xml:space="preserve"> (50M</w:t>
            </w:r>
            <w:r>
              <w:t>Hz</w:t>
            </w:r>
            <w:r>
              <w:rPr>
                <w:rFonts w:hint="eastAsia"/>
              </w:rPr>
              <w:t>)</w:t>
            </w:r>
          </w:p>
        </w:tc>
      </w:tr>
      <w:tr w:rsidR="00C1125D" w:rsidTr="00573797">
        <w:tc>
          <w:tcPr>
            <w:tcW w:w="2473" w:type="dxa"/>
            <w:shd w:val="clear" w:color="auto" w:fill="D9E2F3" w:themeFill="accent1" w:themeFillTint="33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t>reset, reset1, reset2</w:t>
            </w:r>
          </w:p>
        </w:tc>
        <w:tc>
          <w:tcPr>
            <w:tcW w:w="5466" w:type="dxa"/>
          </w:tcPr>
          <w:p w:rsidR="00C1125D" w:rsidRDefault="00C1125D" w:rsidP="00573797">
            <w:pPr>
              <w:spacing w:before="180"/>
              <w:ind w:left="0" w:firstLine="0"/>
              <w:jc w:val="left"/>
            </w:pPr>
            <w:r>
              <w:t>counter</w:t>
            </w:r>
            <w:r>
              <w:rPr>
                <w:rFonts w:hint="eastAsia"/>
              </w:rPr>
              <w:t>歸零訊號</w:t>
            </w:r>
            <w:r>
              <w:rPr>
                <w:rFonts w:hint="eastAsia"/>
              </w:rPr>
              <w:t xml:space="preserve"> (1: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est; 0: nothing</w:t>
            </w:r>
            <w:r>
              <w:rPr>
                <w:rFonts w:hint="eastAsia"/>
              </w:rPr>
              <w:t>)</w:t>
            </w:r>
          </w:p>
        </w:tc>
      </w:tr>
      <w:tr w:rsidR="00C1125D" w:rsidTr="00573797">
        <w:tc>
          <w:tcPr>
            <w:tcW w:w="2473" w:type="dxa"/>
            <w:shd w:val="clear" w:color="auto" w:fill="D9E2F3" w:themeFill="accent1" w:themeFillTint="33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t>sec_Q, min_Q, hr_Q</w:t>
            </w:r>
          </w:p>
        </w:tc>
        <w:tc>
          <w:tcPr>
            <w:tcW w:w="5466" w:type="dxa"/>
          </w:tcPr>
          <w:p w:rsidR="00C1125D" w:rsidRDefault="00C1125D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記數數量</w:t>
            </w:r>
          </w:p>
        </w:tc>
      </w:tr>
      <w:tr w:rsidR="00C1125D" w:rsidTr="00573797">
        <w:tc>
          <w:tcPr>
            <w:tcW w:w="2473" w:type="dxa"/>
            <w:shd w:val="clear" w:color="auto" w:fill="D9E2F3" w:themeFill="accent1" w:themeFillTint="33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t>sec, min, hr</w:t>
            </w:r>
          </w:p>
        </w:tc>
        <w:tc>
          <w:tcPr>
            <w:tcW w:w="5466" w:type="dxa"/>
          </w:tcPr>
          <w:p w:rsidR="00C1125D" w:rsidRDefault="00C1125D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計時數值</w:t>
            </w:r>
          </w:p>
        </w:tc>
      </w:tr>
      <w:tr w:rsidR="00C1125D" w:rsidTr="00573797">
        <w:tc>
          <w:tcPr>
            <w:tcW w:w="2473" w:type="dxa"/>
            <w:shd w:val="clear" w:color="auto" w:fill="D9E2F3" w:themeFill="accent1" w:themeFillTint="33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t>set_time</w:t>
            </w:r>
          </w:p>
        </w:tc>
        <w:tc>
          <w:tcPr>
            <w:tcW w:w="5466" w:type="dxa"/>
          </w:tcPr>
          <w:p w:rsidR="00C1125D" w:rsidRDefault="00C1125D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欲設定的時間</w:t>
            </w:r>
          </w:p>
        </w:tc>
      </w:tr>
      <w:tr w:rsidR="00C1125D" w:rsidTr="00573797">
        <w:tc>
          <w:tcPr>
            <w:tcW w:w="2473" w:type="dxa"/>
            <w:shd w:val="clear" w:color="auto" w:fill="D9E2F3" w:themeFill="accent1" w:themeFillTint="33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5466" w:type="dxa"/>
          </w:tcPr>
          <w:p w:rsidR="00C1125D" w:rsidRDefault="00947FE2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傳入設定時間</w:t>
            </w:r>
          </w:p>
        </w:tc>
      </w:tr>
      <w:tr w:rsidR="00C1125D" w:rsidTr="00573797">
        <w:tc>
          <w:tcPr>
            <w:tcW w:w="2473" w:type="dxa"/>
            <w:shd w:val="clear" w:color="auto" w:fill="D9E2F3" w:themeFill="accent1" w:themeFillTint="33"/>
          </w:tcPr>
          <w:p w:rsidR="00C1125D" w:rsidRDefault="00C1125D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5466" w:type="dxa"/>
          </w:tcPr>
          <w:p w:rsidR="00C1125D" w:rsidRDefault="00C1125D" w:rsidP="0012003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選擇設定</w:t>
            </w:r>
            <w:r>
              <w:rPr>
                <w:rFonts w:hint="eastAsia"/>
              </w:rPr>
              <w:t>h</w:t>
            </w:r>
            <w:r>
              <w:t>our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m</w:t>
            </w:r>
            <w:r>
              <w:t>inute</w:t>
            </w:r>
            <w:r>
              <w:rPr>
                <w:rFonts w:hint="eastAsia"/>
              </w:rPr>
              <w:t xml:space="preserve"> (1</w:t>
            </w:r>
            <w:r>
              <w:t>: hour; 0: minute</w:t>
            </w:r>
            <w:r>
              <w:rPr>
                <w:rFonts w:hint="eastAsia"/>
              </w:rPr>
              <w:t>)</w:t>
            </w:r>
          </w:p>
        </w:tc>
      </w:tr>
    </w:tbl>
    <w:p w:rsidR="00120037" w:rsidRDefault="00120037" w:rsidP="00120037">
      <w:pPr>
        <w:pStyle w:val="ac"/>
        <w:spacing w:before="18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3</w:t>
      </w:r>
      <w:r>
        <w:fldChar w:fldCharType="end"/>
      </w:r>
      <w:r>
        <w:rPr>
          <w:rFonts w:hint="eastAsia"/>
        </w:rPr>
        <w:t>.</w:t>
      </w:r>
      <w:r>
        <w:t xml:space="preserve"> Timer</w:t>
      </w:r>
      <w:r>
        <w:rPr>
          <w:rFonts w:hint="eastAsia"/>
        </w:rPr>
        <w:t>變數</w:t>
      </w:r>
    </w:p>
    <w:p w:rsidR="00C1125D" w:rsidRDefault="00120037" w:rsidP="00120037">
      <w:pPr>
        <w:spacing w:before="180"/>
      </w:pPr>
      <w:r>
        <w:tab/>
      </w:r>
      <w:r>
        <w:rPr>
          <w:rFonts w:hint="eastAsia"/>
        </w:rPr>
        <w:t>分別設定三個計時器</w:t>
      </w:r>
      <w:r w:rsidR="00F838CF">
        <w:rPr>
          <w:rFonts w:hint="eastAsia"/>
        </w:rPr>
        <w:t>來對</w:t>
      </w:r>
      <w:r w:rsidR="00F838CF">
        <w:rPr>
          <w:rFonts w:hint="eastAsia"/>
        </w:rPr>
        <w:t>s</w:t>
      </w:r>
      <w:r w:rsidR="00F838CF">
        <w:t>econd/ minute/ hour</w:t>
      </w:r>
      <w:r w:rsidR="00F838CF">
        <w:rPr>
          <w:rFonts w:hint="eastAsia"/>
        </w:rPr>
        <w:t>計時。</w:t>
      </w:r>
    </w:p>
    <w:p w:rsidR="00F838CF" w:rsidRDefault="00F838CF" w:rsidP="00F838CF">
      <w:pPr>
        <w:spacing w:before="180"/>
      </w:pPr>
      <w:r>
        <w:tab/>
        <w:t xml:space="preserve">Second: </w:t>
      </w:r>
      <w:r>
        <w:rPr>
          <w:rFonts w:hint="eastAsia"/>
        </w:rPr>
        <w:t>每當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數了</w:t>
      </w:r>
      <m:oMath>
        <m:r>
          <m:rPr>
            <m:sty m:val="p"/>
          </m:rPr>
          <w:rPr>
            <w:rFonts w:ascii="Cambria Math" w:hAnsi="Cambria Math" w:hint="eastAsia"/>
          </w:rPr>
          <m:t>5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</m:e>
          <m:sup>
            <m:r>
              <w:rPr>
                <w:rFonts w:ascii="Cambria Math" w:hAnsi="Cambria Math" w:hint="eastAsia"/>
              </w:rPr>
              <m:t>7</m:t>
            </m:r>
          </m:sup>
        </m:sSup>
      </m:oMath>
      <w:r>
        <w:rPr>
          <w:rFonts w:hint="eastAsia"/>
        </w:rPr>
        <w:t>次，為一秒。如果當</w:t>
      </w:r>
      <w:r>
        <w:rPr>
          <w:rFonts w:hint="eastAsia"/>
        </w:rPr>
        <w:t>s</w:t>
      </w:r>
      <w:r>
        <w:t>ec</w:t>
      </w:r>
      <w:r>
        <w:rPr>
          <w:rFonts w:hint="eastAsia"/>
        </w:rPr>
        <w:t>數了</w:t>
      </w:r>
      <w:r>
        <w:rPr>
          <w:rFonts w:hint="eastAsia"/>
        </w:rPr>
        <w:t>59</w:t>
      </w:r>
      <w:r>
        <w:rPr>
          <w:rFonts w:hint="eastAsia"/>
        </w:rPr>
        <w:t>秒時，</w:t>
      </w:r>
      <w:r>
        <w:rPr>
          <w:rFonts w:hint="eastAsia"/>
        </w:rPr>
        <w:t>s</w:t>
      </w:r>
      <w:r>
        <w:t>ec</w:t>
      </w:r>
      <w:r>
        <w:rPr>
          <w:rFonts w:hint="eastAsia"/>
        </w:rPr>
        <w:t>下一秒歸零。</w:t>
      </w:r>
    </w:p>
    <w:p w:rsidR="00F838CF" w:rsidRDefault="00F838CF" w:rsidP="00F838CF">
      <w:pPr>
        <w:spacing w:before="180"/>
        <w:ind w:firstLine="0"/>
      </w:pPr>
      <w:r>
        <w:t xml:space="preserve">Minute: </w:t>
      </w:r>
      <w:r>
        <w:rPr>
          <w:rFonts w:hint="eastAsia"/>
        </w:rPr>
        <w:t>每當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數了</w:t>
      </w:r>
      <m:oMath>
        <m:r>
          <m:rPr>
            <m:sty m:val="p"/>
          </m:rPr>
          <w:rPr>
            <w:rFonts w:ascii="Cambria Math" w:hAnsi="Cambria Math"/>
          </w:rPr>
          <m:t>3×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eastAsia"/>
        </w:rPr>
        <w:t>次，為一分鐘。當</w:t>
      </w:r>
      <w:r>
        <w:rPr>
          <w:rFonts w:hint="eastAsia"/>
        </w:rPr>
        <w:t>m</w:t>
      </w:r>
      <w:r>
        <w:t>in</w:t>
      </w:r>
      <w:r>
        <w:rPr>
          <w:rFonts w:hint="eastAsia"/>
        </w:rPr>
        <w:t>數了</w:t>
      </w:r>
      <w:r>
        <w:rPr>
          <w:rFonts w:hint="eastAsia"/>
        </w:rPr>
        <w:t>59</w:t>
      </w:r>
      <w:r>
        <w:rPr>
          <w:rFonts w:hint="eastAsia"/>
        </w:rPr>
        <w:t>秒，</w:t>
      </w:r>
      <w:r>
        <w:rPr>
          <w:rFonts w:hint="eastAsia"/>
        </w:rPr>
        <w:t>s</w:t>
      </w:r>
      <w:r>
        <w:t>ec</w:t>
      </w:r>
      <w:r>
        <w:rPr>
          <w:rFonts w:hint="eastAsia"/>
        </w:rPr>
        <w:t>數了</w:t>
      </w:r>
      <w:r>
        <w:rPr>
          <w:rFonts w:hint="eastAsia"/>
        </w:rPr>
        <w:t>59</w:t>
      </w:r>
      <w:r>
        <w:rPr>
          <w:rFonts w:hint="eastAsia"/>
        </w:rPr>
        <w:t>秒時，下一秒</w:t>
      </w:r>
      <w:r>
        <w:rPr>
          <w:rFonts w:hint="eastAsia"/>
        </w:rPr>
        <w:t>m</w:t>
      </w:r>
      <w:r>
        <w:t>in</w:t>
      </w:r>
      <w:r>
        <w:rPr>
          <w:rFonts w:hint="eastAsia"/>
        </w:rPr>
        <w:t>歸零。</w:t>
      </w:r>
    </w:p>
    <w:p w:rsidR="00F838CF" w:rsidRDefault="00F838CF" w:rsidP="005230D0">
      <w:pPr>
        <w:spacing w:before="180"/>
        <w:ind w:firstLine="0"/>
      </w:pPr>
      <w:r>
        <w:lastRenderedPageBreak/>
        <w:t xml:space="preserve">Hour: </w:t>
      </w:r>
      <w:r>
        <w:rPr>
          <w:rFonts w:hint="eastAsia"/>
        </w:rPr>
        <w:t>每當</w:t>
      </w:r>
      <w:r>
        <w:rPr>
          <w:rFonts w:hint="eastAsia"/>
        </w:rPr>
        <w:t>c</w:t>
      </w:r>
      <w:r>
        <w:t xml:space="preserve">ounter </w:t>
      </w:r>
      <w:r>
        <w:rPr>
          <w:rFonts w:hint="eastAsia"/>
        </w:rPr>
        <w:t>數了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</m:e>
          <m:sup>
            <m:r>
              <w:rPr>
                <w:rFonts w:ascii="Cambria Math" w:hAnsi="Cambria Math" w:hint="eastAsia"/>
              </w:rPr>
              <m:t>11</m:t>
            </m:r>
          </m:sup>
        </m:sSup>
      </m:oMath>
      <w:r>
        <w:rPr>
          <w:rFonts w:hint="eastAsia"/>
        </w:rPr>
        <w:t>次，為一小時。當</w:t>
      </w:r>
      <w:r w:rsidR="00877C26">
        <w:rPr>
          <w:rFonts w:hint="eastAsia"/>
        </w:rPr>
        <w:t>h</w:t>
      </w:r>
      <w:r w:rsidR="00877C26">
        <w:t>r</w:t>
      </w:r>
      <w:r w:rsidR="00877C26">
        <w:rPr>
          <w:rFonts w:hint="eastAsia"/>
        </w:rPr>
        <w:t>數了</w:t>
      </w:r>
      <w:r w:rsidR="00877C26">
        <w:rPr>
          <w:rFonts w:hint="eastAsia"/>
        </w:rPr>
        <w:t>23</w:t>
      </w:r>
      <w:r w:rsidR="00877C26">
        <w:rPr>
          <w:rFonts w:hint="eastAsia"/>
        </w:rPr>
        <w:t>小時，</w:t>
      </w:r>
      <w:r w:rsidR="00877C26">
        <w:rPr>
          <w:rFonts w:hint="eastAsia"/>
        </w:rPr>
        <w:t>m</w:t>
      </w:r>
      <w:r w:rsidR="00877C26">
        <w:t>in</w:t>
      </w:r>
      <w:r w:rsidR="00877C26">
        <w:rPr>
          <w:rFonts w:hint="eastAsia"/>
        </w:rPr>
        <w:t>數了</w:t>
      </w:r>
      <w:r w:rsidR="00877C26">
        <w:rPr>
          <w:rFonts w:hint="eastAsia"/>
        </w:rPr>
        <w:t>59</w:t>
      </w:r>
      <w:r w:rsidR="00877C26">
        <w:rPr>
          <w:rFonts w:hint="eastAsia"/>
        </w:rPr>
        <w:t>秒，</w:t>
      </w:r>
      <w:r w:rsidR="00877C26">
        <w:rPr>
          <w:rFonts w:hint="eastAsia"/>
        </w:rPr>
        <w:t>s</w:t>
      </w:r>
      <w:r w:rsidR="00877C26">
        <w:t>ec</w:t>
      </w:r>
      <w:r w:rsidR="00877C26">
        <w:rPr>
          <w:rFonts w:hint="eastAsia"/>
        </w:rPr>
        <w:t>數了</w:t>
      </w:r>
      <w:r w:rsidR="00877C26">
        <w:rPr>
          <w:rFonts w:hint="eastAsia"/>
        </w:rPr>
        <w:t>59</w:t>
      </w:r>
      <w:r w:rsidR="00877C26">
        <w:rPr>
          <w:rFonts w:hint="eastAsia"/>
        </w:rPr>
        <w:t>秒時，下一秒</w:t>
      </w:r>
      <w:r w:rsidR="00877C26">
        <w:rPr>
          <w:rFonts w:hint="eastAsia"/>
        </w:rPr>
        <w:t>h</w:t>
      </w:r>
      <w:r w:rsidR="00877C26">
        <w:t>r</w:t>
      </w:r>
      <w:r w:rsidR="00877C26">
        <w:rPr>
          <w:rFonts w:hint="eastAsia"/>
        </w:rPr>
        <w:t>歸零。</w:t>
      </w:r>
    </w:p>
    <w:p w:rsidR="00120037" w:rsidRDefault="005230D0" w:rsidP="00120037">
      <w:pPr>
        <w:spacing w:before="180"/>
      </w:pPr>
      <w:r>
        <w:tab/>
      </w:r>
    </w:p>
    <w:p w:rsidR="005230D0" w:rsidRPr="005230D0" w:rsidRDefault="005230D0" w:rsidP="005230D0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80"/>
        <w:ind w:leftChars="0"/>
        <w:jc w:val="center"/>
        <w:rPr>
          <w:b/>
        </w:rPr>
      </w:pPr>
      <w:r w:rsidRPr="005230D0">
        <w:rPr>
          <w:rFonts w:hint="eastAsia"/>
          <w:b/>
        </w:rPr>
        <w:t>B</w:t>
      </w:r>
      <w:r w:rsidRPr="005230D0">
        <w:rPr>
          <w:b/>
        </w:rPr>
        <w:t>CD</w:t>
      </w:r>
    </w:p>
    <w:p w:rsidR="005230D0" w:rsidRDefault="005230D0" w:rsidP="005230D0">
      <w:pPr>
        <w:keepNext/>
        <w:spacing w:before="180"/>
        <w:jc w:val="center"/>
      </w:pPr>
      <w:r>
        <w:rPr>
          <w:noProof/>
        </w:rPr>
        <w:drawing>
          <wp:inline distT="0" distB="0" distL="0" distR="0" wp14:anchorId="597EA62D" wp14:editId="6ABA0296">
            <wp:extent cx="3714957" cy="2540000"/>
            <wp:effectExtent l="57150" t="57150" r="114300" b="1079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898" cy="25447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0D0" w:rsidRDefault="005230D0" w:rsidP="005230D0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6</w:t>
      </w:r>
      <w:r>
        <w:fldChar w:fldCharType="end"/>
      </w:r>
      <w:r>
        <w:t xml:space="preserve">. </w:t>
      </w:r>
      <w:r>
        <w:rPr>
          <w:rFonts w:hint="eastAsia"/>
        </w:rPr>
        <w:t>B</w:t>
      </w:r>
      <w:r>
        <w:t>CD of second</w:t>
      </w:r>
    </w:p>
    <w:p w:rsidR="005230D0" w:rsidRDefault="005230D0" w:rsidP="005230D0">
      <w:pPr>
        <w:keepNext/>
        <w:spacing w:before="180"/>
        <w:jc w:val="center"/>
      </w:pPr>
      <w:r>
        <w:rPr>
          <w:noProof/>
        </w:rPr>
        <w:drawing>
          <wp:inline distT="0" distB="0" distL="0" distR="0" wp14:anchorId="61D4E683" wp14:editId="3F9C17AA">
            <wp:extent cx="3752621" cy="2540000"/>
            <wp:effectExtent l="57150" t="57150" r="114935" b="1079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767" cy="25488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0D0" w:rsidRDefault="005230D0" w:rsidP="005230D0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7</w:t>
      </w:r>
      <w:r>
        <w:fldChar w:fldCharType="end"/>
      </w:r>
      <w:r>
        <w:t>. BCD of minute</w:t>
      </w:r>
    </w:p>
    <w:p w:rsidR="005230D0" w:rsidRDefault="005230D0" w:rsidP="005230D0">
      <w:pPr>
        <w:keepNext/>
        <w:spacing w:before="180"/>
        <w:jc w:val="center"/>
      </w:pPr>
      <w:r>
        <w:rPr>
          <w:noProof/>
        </w:rPr>
        <w:lastRenderedPageBreak/>
        <w:drawing>
          <wp:inline distT="0" distB="0" distL="0" distR="0" wp14:anchorId="2BDF6F25" wp14:editId="35B7AD44">
            <wp:extent cx="3766716" cy="2635250"/>
            <wp:effectExtent l="57150" t="57150" r="120015" b="1079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3437" cy="26399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0D0" w:rsidRDefault="005230D0" w:rsidP="005230D0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8</w:t>
      </w:r>
      <w:r>
        <w:fldChar w:fldCharType="end"/>
      </w:r>
      <w:r>
        <w:t>. BCD of hour</w:t>
      </w:r>
    </w:p>
    <w:tbl>
      <w:tblPr>
        <w:tblStyle w:val="aa"/>
        <w:tblW w:w="0" w:type="auto"/>
        <w:tblInd w:w="357" w:type="dxa"/>
        <w:tblLook w:val="04A0" w:firstRow="1" w:lastRow="0" w:firstColumn="1" w:lastColumn="0" w:noHBand="0" w:noVBand="1"/>
      </w:tblPr>
      <w:tblGrid>
        <w:gridCol w:w="2473"/>
        <w:gridCol w:w="5466"/>
      </w:tblGrid>
      <w:tr w:rsidR="005230D0" w:rsidTr="00573797">
        <w:tc>
          <w:tcPr>
            <w:tcW w:w="2473" w:type="dxa"/>
            <w:shd w:val="clear" w:color="auto" w:fill="8EAADB" w:themeFill="accent1" w:themeFillTint="99"/>
          </w:tcPr>
          <w:p w:rsidR="005230D0" w:rsidRDefault="005230D0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變數</w:t>
            </w:r>
          </w:p>
        </w:tc>
        <w:tc>
          <w:tcPr>
            <w:tcW w:w="5466" w:type="dxa"/>
            <w:shd w:val="clear" w:color="auto" w:fill="E7E6E6" w:themeFill="background2"/>
          </w:tcPr>
          <w:p w:rsidR="005230D0" w:rsidRDefault="005230D0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內容</w:t>
            </w:r>
          </w:p>
        </w:tc>
      </w:tr>
      <w:tr w:rsidR="005230D0" w:rsidTr="00573797">
        <w:tc>
          <w:tcPr>
            <w:tcW w:w="2473" w:type="dxa"/>
            <w:shd w:val="clear" w:color="auto" w:fill="D9E2F3" w:themeFill="accent1" w:themeFillTint="33"/>
          </w:tcPr>
          <w:p w:rsidR="005230D0" w:rsidRDefault="005230D0" w:rsidP="00573797">
            <w:pPr>
              <w:spacing w:before="180"/>
              <w:ind w:left="0" w:firstLine="0"/>
              <w:jc w:val="center"/>
            </w:pPr>
            <w:r>
              <w:t>bin, bin1, bin2</w:t>
            </w:r>
          </w:p>
        </w:tc>
        <w:tc>
          <w:tcPr>
            <w:tcW w:w="5466" w:type="dxa"/>
          </w:tcPr>
          <w:p w:rsidR="005230D0" w:rsidRDefault="00CB0C41" w:rsidP="00573797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儲存</w:t>
            </w:r>
            <w:r>
              <w:rPr>
                <w:rFonts w:hint="eastAsia"/>
              </w:rPr>
              <w:t>s</w:t>
            </w:r>
            <w:r>
              <w:t>ec/ min/ hr</w:t>
            </w:r>
            <w:r>
              <w:rPr>
                <w:rFonts w:hint="eastAsia"/>
              </w:rPr>
              <w:t>的暫存器</w:t>
            </w:r>
          </w:p>
        </w:tc>
      </w:tr>
      <w:tr w:rsidR="005230D0" w:rsidTr="00573797">
        <w:tc>
          <w:tcPr>
            <w:tcW w:w="2473" w:type="dxa"/>
            <w:shd w:val="clear" w:color="auto" w:fill="D9E2F3" w:themeFill="accent1" w:themeFillTint="33"/>
          </w:tcPr>
          <w:p w:rsidR="005230D0" w:rsidRDefault="00C23CA2" w:rsidP="00573797">
            <w:pPr>
              <w:spacing w:before="180"/>
              <w:ind w:left="0" w:firstLine="0"/>
              <w:jc w:val="center"/>
            </w:pPr>
            <w:r w:rsidRPr="00C23CA2">
              <w:t>shift_reg</w:t>
            </w:r>
          </w:p>
        </w:tc>
        <w:tc>
          <w:tcPr>
            <w:tcW w:w="5466" w:type="dxa"/>
          </w:tcPr>
          <w:p w:rsidR="005230D0" w:rsidRDefault="00CB0C41" w:rsidP="00573797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用於</w:t>
            </w:r>
            <w:r>
              <w:rPr>
                <w:rFonts w:hint="eastAsia"/>
              </w:rPr>
              <w:t>s</w:t>
            </w:r>
            <w:r>
              <w:t>ec</w:t>
            </w:r>
            <w:r>
              <w:rPr>
                <w:rFonts w:hint="eastAsia"/>
              </w:rPr>
              <w:t>的</w:t>
            </w:r>
            <w:r w:rsidR="00AD20DE">
              <w:t>BCD</w:t>
            </w:r>
            <w:r>
              <w:rPr>
                <w:rFonts w:hint="eastAsia"/>
              </w:rPr>
              <w:t>計算的暫存空間</w:t>
            </w:r>
          </w:p>
        </w:tc>
      </w:tr>
      <w:tr w:rsidR="005230D0" w:rsidTr="00573797">
        <w:tc>
          <w:tcPr>
            <w:tcW w:w="2473" w:type="dxa"/>
            <w:shd w:val="clear" w:color="auto" w:fill="D9E2F3" w:themeFill="accent1" w:themeFillTint="33"/>
          </w:tcPr>
          <w:p w:rsidR="005230D0" w:rsidRDefault="00C23CA2" w:rsidP="00573797">
            <w:pPr>
              <w:spacing w:before="180"/>
              <w:ind w:left="0" w:firstLine="0"/>
              <w:jc w:val="center"/>
            </w:pPr>
            <w:r w:rsidRPr="00C23CA2">
              <w:t>shift_reg</w:t>
            </w:r>
            <w:r>
              <w:t>1</w:t>
            </w:r>
          </w:p>
        </w:tc>
        <w:tc>
          <w:tcPr>
            <w:tcW w:w="5466" w:type="dxa"/>
          </w:tcPr>
          <w:p w:rsidR="005230D0" w:rsidRDefault="00CB0C41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用於</w:t>
            </w:r>
            <w:r>
              <w:rPr>
                <w:rFonts w:hint="eastAsia"/>
              </w:rPr>
              <w:t>m</w:t>
            </w:r>
            <w:r>
              <w:t>in</w:t>
            </w:r>
            <w:r>
              <w:rPr>
                <w:rFonts w:hint="eastAsia"/>
              </w:rPr>
              <w:t>的</w:t>
            </w:r>
            <w:r w:rsidR="00AD20DE">
              <w:t>BCD</w:t>
            </w:r>
            <w:r>
              <w:rPr>
                <w:rFonts w:hint="eastAsia"/>
              </w:rPr>
              <w:t>計算的暫存空間</w:t>
            </w:r>
          </w:p>
        </w:tc>
      </w:tr>
      <w:tr w:rsidR="005230D0" w:rsidTr="00573797">
        <w:tc>
          <w:tcPr>
            <w:tcW w:w="2473" w:type="dxa"/>
            <w:shd w:val="clear" w:color="auto" w:fill="D9E2F3" w:themeFill="accent1" w:themeFillTint="33"/>
          </w:tcPr>
          <w:p w:rsidR="005230D0" w:rsidRDefault="00C23CA2" w:rsidP="00573797">
            <w:pPr>
              <w:spacing w:before="180"/>
              <w:ind w:left="0" w:firstLine="0"/>
              <w:jc w:val="center"/>
            </w:pPr>
            <w:r w:rsidRPr="00C23CA2">
              <w:t>shift_reg</w:t>
            </w:r>
            <w:r>
              <w:t>2</w:t>
            </w:r>
          </w:p>
        </w:tc>
        <w:tc>
          <w:tcPr>
            <w:tcW w:w="5466" w:type="dxa"/>
          </w:tcPr>
          <w:p w:rsidR="005230D0" w:rsidRDefault="00CB0C41" w:rsidP="00AD20DE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用於</w:t>
            </w:r>
            <w:r>
              <w:rPr>
                <w:rFonts w:hint="eastAsia"/>
              </w:rPr>
              <w:t>h</w:t>
            </w:r>
            <w:r>
              <w:t>r</w:t>
            </w:r>
            <w:r>
              <w:rPr>
                <w:rFonts w:hint="eastAsia"/>
              </w:rPr>
              <w:t>的</w:t>
            </w:r>
            <w:r w:rsidR="00AD20DE">
              <w:t>BCD</w:t>
            </w:r>
            <w:r>
              <w:rPr>
                <w:rFonts w:hint="eastAsia"/>
              </w:rPr>
              <w:t>計算的暫存空間</w:t>
            </w:r>
          </w:p>
        </w:tc>
      </w:tr>
      <w:tr w:rsidR="005230D0" w:rsidTr="00573797">
        <w:tc>
          <w:tcPr>
            <w:tcW w:w="2473" w:type="dxa"/>
            <w:shd w:val="clear" w:color="auto" w:fill="D9E2F3" w:themeFill="accent1" w:themeFillTint="33"/>
          </w:tcPr>
          <w:p w:rsidR="005230D0" w:rsidRDefault="00C23CA2" w:rsidP="00573797">
            <w:pPr>
              <w:spacing w:before="180"/>
              <w:ind w:left="0" w:firstLine="0"/>
              <w:jc w:val="center"/>
            </w:pPr>
            <w:r w:rsidRPr="00C23CA2">
              <w:t>sec_bcd_t, sec_bcd_o</w:t>
            </w:r>
          </w:p>
        </w:tc>
        <w:tc>
          <w:tcPr>
            <w:tcW w:w="5466" w:type="dxa"/>
          </w:tcPr>
          <w:p w:rsidR="005230D0" w:rsidRDefault="00AD20DE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秒</w:t>
            </w:r>
            <w:r w:rsidR="00757FD6">
              <w:rPr>
                <w:rFonts w:hint="eastAsia"/>
              </w:rPr>
              <w:t xml:space="preserve"> </w:t>
            </w:r>
            <w:r w:rsidR="00543609">
              <w:rPr>
                <w:rFonts w:hint="eastAsia"/>
              </w:rPr>
              <w:t>轉換後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進制值</w:t>
            </w:r>
          </w:p>
        </w:tc>
      </w:tr>
      <w:tr w:rsidR="005230D0" w:rsidTr="00573797">
        <w:tc>
          <w:tcPr>
            <w:tcW w:w="2473" w:type="dxa"/>
            <w:shd w:val="clear" w:color="auto" w:fill="D9E2F3" w:themeFill="accent1" w:themeFillTint="33"/>
          </w:tcPr>
          <w:p w:rsidR="005230D0" w:rsidRDefault="00C23CA2" w:rsidP="00573797">
            <w:pPr>
              <w:spacing w:before="180"/>
              <w:ind w:left="0" w:firstLine="0"/>
              <w:jc w:val="center"/>
            </w:pPr>
            <w:r w:rsidRPr="00C23CA2">
              <w:t>min_bcd_t, min_bcd_o</w:t>
            </w:r>
          </w:p>
        </w:tc>
        <w:tc>
          <w:tcPr>
            <w:tcW w:w="5466" w:type="dxa"/>
          </w:tcPr>
          <w:p w:rsidR="005230D0" w:rsidRDefault="00AD20DE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分</w:t>
            </w:r>
            <w:r w:rsidR="00757FD6">
              <w:rPr>
                <w:rFonts w:hint="eastAsia"/>
              </w:rPr>
              <w:t xml:space="preserve"> </w:t>
            </w:r>
            <w:r w:rsidR="00543609">
              <w:rPr>
                <w:rFonts w:hint="eastAsia"/>
              </w:rPr>
              <w:t>轉換後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進制值</w:t>
            </w:r>
          </w:p>
        </w:tc>
      </w:tr>
      <w:tr w:rsidR="005230D0" w:rsidTr="00573797">
        <w:tc>
          <w:tcPr>
            <w:tcW w:w="2473" w:type="dxa"/>
            <w:shd w:val="clear" w:color="auto" w:fill="D9E2F3" w:themeFill="accent1" w:themeFillTint="33"/>
          </w:tcPr>
          <w:p w:rsidR="005230D0" w:rsidRDefault="00C23CA2" w:rsidP="00573797">
            <w:pPr>
              <w:spacing w:before="180"/>
              <w:ind w:left="0" w:firstLine="0"/>
              <w:jc w:val="center"/>
            </w:pPr>
            <w:r w:rsidRPr="00C23CA2">
              <w:t>hr_bcd_t, hr_bcd_o</w:t>
            </w:r>
          </w:p>
        </w:tc>
        <w:tc>
          <w:tcPr>
            <w:tcW w:w="5466" w:type="dxa"/>
          </w:tcPr>
          <w:p w:rsidR="005230D0" w:rsidRDefault="00AD20DE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時</w:t>
            </w:r>
            <w:r w:rsidR="00757FD6">
              <w:rPr>
                <w:rFonts w:hint="eastAsia"/>
              </w:rPr>
              <w:t xml:space="preserve"> </w:t>
            </w:r>
            <w:r w:rsidR="00543609">
              <w:rPr>
                <w:rFonts w:hint="eastAsia"/>
              </w:rPr>
              <w:t>轉換後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進制值</w:t>
            </w:r>
          </w:p>
        </w:tc>
      </w:tr>
    </w:tbl>
    <w:p w:rsidR="009F4754" w:rsidRDefault="009F4754" w:rsidP="009F4754">
      <w:pPr>
        <w:spacing w:before="180"/>
        <w:ind w:firstLine="0"/>
      </w:pPr>
      <w:r>
        <w:rPr>
          <w:rFonts w:hint="eastAsia"/>
        </w:rPr>
        <w:t>s</w:t>
      </w:r>
      <w:r>
        <w:t>ec/ min/ hr</w:t>
      </w:r>
      <w:r>
        <w:rPr>
          <w:rFonts w:hint="eastAsia"/>
        </w:rPr>
        <w:t>裡儲存的時間為二進制形式，因此我藉由使用</w:t>
      </w:r>
      <w:r>
        <w:rPr>
          <w:rFonts w:hint="eastAsia"/>
        </w:rPr>
        <w:t>d</w:t>
      </w:r>
      <w:r>
        <w:t>ouble dabble</w:t>
      </w:r>
      <w:r>
        <w:rPr>
          <w:rFonts w:hint="eastAsia"/>
        </w:rPr>
        <w:t>的演算法，將其轉換為二進制。</w:t>
      </w:r>
    </w:p>
    <w:p w:rsidR="009F4754" w:rsidRDefault="009F4754" w:rsidP="009F4754">
      <w:pPr>
        <w:spacing w:before="180"/>
        <w:ind w:firstLine="0"/>
      </w:pPr>
      <w:r>
        <w:rPr>
          <w:rFonts w:hint="eastAsia"/>
        </w:rPr>
        <w:t>D</w:t>
      </w:r>
      <w:r>
        <w:t>ouble dabble</w:t>
      </w:r>
      <w:r>
        <w:rPr>
          <w:rFonts w:hint="eastAsia"/>
        </w:rPr>
        <w:t>演算法</w:t>
      </w:r>
      <w:r>
        <w:rPr>
          <w:rFonts w:hint="eastAsia"/>
        </w:rPr>
        <w:t>:</w:t>
      </w:r>
    </w:p>
    <w:p w:rsidR="009F4754" w:rsidRPr="009F4754" w:rsidRDefault="009F4754" w:rsidP="009F4754">
      <w:pPr>
        <w:spacing w:before="180"/>
        <w:ind w:firstLine="0"/>
        <w:rPr>
          <w:b/>
          <w:bCs/>
        </w:rPr>
      </w:pPr>
      <w:r w:rsidRPr="009F4754">
        <w:rPr>
          <w:b/>
          <w:bCs/>
        </w:rPr>
        <w:t>遞推關係</w:t>
      </w:r>
    </w:p>
    <w:p w:rsidR="009F4754" w:rsidRPr="009F4754" w:rsidRDefault="009F4754" w:rsidP="009F4754">
      <w:pPr>
        <w:numPr>
          <w:ilvl w:val="0"/>
          <w:numId w:val="7"/>
        </w:numPr>
        <w:spacing w:before="180"/>
      </w:pPr>
      <w:r w:rsidRPr="009F4754">
        <w:t>初始條件（當</w:t>
      </w:r>
      <w:r w:rsidRPr="009F4754">
        <w:t xml:space="preserve"> i=0</w:t>
      </w:r>
      <w:r w:rsidRPr="009F4754">
        <w:t>時）：</w:t>
      </w:r>
    </w:p>
    <w:p w:rsidR="009F4754" w:rsidRPr="009F4754" w:rsidRDefault="009F4754" w:rsidP="009F4754">
      <w:pPr>
        <w:spacing w:before="180"/>
        <w:ind w:firstLine="0"/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D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0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0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0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...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0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B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</m:oMath>
      </m:oMathPara>
    </w:p>
    <w:p w:rsidR="009F4754" w:rsidRPr="009F4754" w:rsidRDefault="009F4754" w:rsidP="009F4754">
      <w:pPr>
        <w:spacing w:before="180"/>
        <w:ind w:firstLine="0"/>
      </w:pPr>
      <w:r w:rsidRPr="009F4754">
        <w:t xml:space="preserve">BCD </w:t>
      </w:r>
      <w:r w:rsidRPr="009F4754">
        <w:t>欄位初始化為</w:t>
      </w:r>
      <w:r w:rsidRPr="009F4754">
        <w:t xml:space="preserve"> 0</w:t>
      </w:r>
      <w:r w:rsidRPr="009F4754">
        <w:t>。</w:t>
      </w:r>
    </w:p>
    <w:p w:rsidR="009F4754" w:rsidRPr="009F4754" w:rsidRDefault="009F4754" w:rsidP="009F4754">
      <w:pPr>
        <w:numPr>
          <w:ilvl w:val="0"/>
          <w:numId w:val="7"/>
        </w:numPr>
        <w:spacing w:before="180"/>
      </w:pPr>
      <w:r w:rsidRPr="009F4754">
        <w:rPr>
          <w:b/>
          <w:bCs/>
        </w:rPr>
        <w:lastRenderedPageBreak/>
        <w:t>主要轉換步驟（第</w:t>
      </w:r>
      <w:r w:rsidRPr="009F4754">
        <w:rPr>
          <w:b/>
          <w:bCs/>
        </w:rPr>
        <w:t xml:space="preserve"> </w:t>
      </w:r>
      <w:r>
        <w:rPr>
          <w:b/>
          <w:bCs/>
        </w:rPr>
        <w:t>i</w:t>
      </w:r>
      <w:r w:rsidRPr="009F4754">
        <w:rPr>
          <w:b/>
          <w:bCs/>
        </w:rPr>
        <w:t xml:space="preserve"> </w:t>
      </w:r>
      <w:r w:rsidRPr="009F4754">
        <w:rPr>
          <w:b/>
          <w:bCs/>
        </w:rPr>
        <w:t>次迭代）：</w:t>
      </w:r>
    </w:p>
    <w:p w:rsidR="009F4754" w:rsidRDefault="009F4754" w:rsidP="009F4754">
      <w:pPr>
        <w:spacing w:before="180"/>
        <w:ind w:firstLine="0"/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若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 Dj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≥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5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 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則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 Dj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Dj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3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 w:cs="Cambria Math"/>
            </w:rPr>
            <m:t>∀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j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∈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[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0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k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]</m:t>
          </m:r>
        </m:oMath>
      </m:oMathPara>
    </w:p>
    <w:p w:rsidR="009F4754" w:rsidRDefault="009F4754" w:rsidP="009F4754">
      <w:pPr>
        <w:spacing w:before="180"/>
        <w:ind w:firstLine="0"/>
      </w:pPr>
      <w:r w:rsidRPr="009F4754">
        <w:t>然後整體左移一位：</w:t>
      </w:r>
    </w:p>
    <w:p w:rsidR="009F4754" w:rsidRPr="00E643B8" w:rsidRDefault="009F4754" w:rsidP="009F4754">
      <w:pPr>
        <w:spacing w:before="180"/>
        <w:ind w:firstLine="0"/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D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Dk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≪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Dk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2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≪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...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D0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≪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≪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bn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</m:oMath>
      </m:oMathPara>
    </w:p>
    <w:p w:rsidR="009F4754" w:rsidRDefault="009F4754" w:rsidP="009F4754">
      <w:pPr>
        <w:spacing w:before="180"/>
        <w:ind w:firstLine="0"/>
      </w:pPr>
      <w:r w:rsidRPr="009F4754">
        <w:t>這個過程會持續</w:t>
      </w:r>
      <w:r w:rsidRPr="009F4754">
        <w:t xml:space="preserve"> </w:t>
      </w:r>
      <w:r>
        <w:t>n</w:t>
      </w:r>
      <w:r w:rsidRPr="009F4754">
        <w:t xml:space="preserve"> </w:t>
      </w:r>
      <w:r w:rsidRPr="009F4754">
        <w:t>次，最終</w:t>
      </w:r>
      <w:r w:rsidRPr="009F4754">
        <w:t xml:space="preserve"> D(n)</w:t>
      </w:r>
      <w:r w:rsidRPr="009F4754">
        <w:t>即為</w:t>
      </w:r>
      <w:r w:rsidRPr="009F4754">
        <w:t xml:space="preserve"> BCD </w:t>
      </w:r>
      <w:r w:rsidRPr="009F4754">
        <w:t>的結果。</w:t>
      </w:r>
    </w:p>
    <w:p w:rsidR="00E643B8" w:rsidRDefault="00E643B8" w:rsidP="009F4754">
      <w:pPr>
        <w:spacing w:before="180"/>
        <w:ind w:firstLine="0"/>
      </w:pPr>
    </w:p>
    <w:p w:rsidR="00E643B8" w:rsidRPr="009F4754" w:rsidRDefault="00E643B8" w:rsidP="009F4754">
      <w:pPr>
        <w:spacing w:before="180"/>
        <w:ind w:firstLine="0"/>
      </w:pPr>
    </w:p>
    <w:p w:rsidR="00E643B8" w:rsidRPr="009F4754" w:rsidRDefault="00E643B8" w:rsidP="00E643B8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80"/>
        <w:ind w:leftChars="0"/>
      </w:pPr>
      <w:r>
        <w:rPr>
          <w:rFonts w:hint="eastAsia"/>
        </w:rPr>
        <w:t>7</w:t>
      </w:r>
      <w:r>
        <w:rPr>
          <w:rFonts w:hint="eastAsia"/>
        </w:rPr>
        <w:t>段顯示器</w:t>
      </w:r>
    </w:p>
    <w:p w:rsidR="00E643B8" w:rsidRDefault="00E643B8" w:rsidP="00E643B8">
      <w:pPr>
        <w:keepNext/>
        <w:spacing w:before="180"/>
        <w:ind w:firstLine="0"/>
        <w:jc w:val="center"/>
      </w:pPr>
      <w:r>
        <w:rPr>
          <w:noProof/>
        </w:rPr>
        <w:drawing>
          <wp:inline distT="0" distB="0" distL="0" distR="0" wp14:anchorId="4334B7A0" wp14:editId="266ED666">
            <wp:extent cx="2527028" cy="3390900"/>
            <wp:effectExtent l="57150" t="57150" r="121285" b="11430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9237" cy="342070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3B8" w:rsidRDefault="00E643B8" w:rsidP="00E643B8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9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7</w:t>
      </w:r>
      <w:r>
        <w:rPr>
          <w:rFonts w:hint="eastAsia"/>
        </w:rPr>
        <w:t>段顯示器</w:t>
      </w:r>
      <w:r>
        <w:t>-</w:t>
      </w:r>
      <w:r>
        <w:rPr>
          <w:rFonts w:hint="eastAsia"/>
        </w:rPr>
        <w:t>秒</w:t>
      </w:r>
    </w:p>
    <w:p w:rsidR="00E643B8" w:rsidRDefault="00E643B8" w:rsidP="00E643B8">
      <w:pPr>
        <w:keepNext/>
        <w:spacing w:before="1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761AA5" wp14:editId="4BE8DA06">
            <wp:extent cx="2391082" cy="3473450"/>
            <wp:effectExtent l="57150" t="57150" r="123825" b="1079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3806" cy="35355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3B8" w:rsidRDefault="00E643B8" w:rsidP="00E643B8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10</w:t>
      </w:r>
      <w:r>
        <w:fldChar w:fldCharType="end"/>
      </w:r>
      <w:r>
        <w:t xml:space="preserve">. </w:t>
      </w:r>
      <w:r>
        <w:rPr>
          <w:rFonts w:hint="eastAsia"/>
        </w:rPr>
        <w:t>段顯示器</w:t>
      </w:r>
      <w:r>
        <w:t>-</w:t>
      </w:r>
      <w:r>
        <w:rPr>
          <w:rFonts w:hint="eastAsia"/>
        </w:rPr>
        <w:t>分</w:t>
      </w:r>
    </w:p>
    <w:p w:rsidR="00E643B8" w:rsidRDefault="00E643B8" w:rsidP="00E643B8">
      <w:pPr>
        <w:keepNext/>
        <w:spacing w:before="180"/>
        <w:ind w:firstLine="0"/>
        <w:jc w:val="center"/>
      </w:pPr>
      <w:r>
        <w:rPr>
          <w:noProof/>
        </w:rPr>
        <w:drawing>
          <wp:inline distT="0" distB="0" distL="0" distR="0" wp14:anchorId="5E65D619" wp14:editId="03D371C0">
            <wp:extent cx="2203450" cy="3050652"/>
            <wp:effectExtent l="57150" t="57150" r="120650" b="11176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970" cy="30638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3B8" w:rsidRDefault="00E643B8" w:rsidP="00E643B8">
      <w:pPr>
        <w:pStyle w:val="ac"/>
        <w:spacing w:before="180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5E14">
        <w:rPr>
          <w:noProof/>
        </w:rPr>
        <w:t>11</w:t>
      </w:r>
      <w:r>
        <w:fldChar w:fldCharType="end"/>
      </w:r>
      <w:r>
        <w:t xml:space="preserve">. </w:t>
      </w:r>
      <w:r>
        <w:rPr>
          <w:rFonts w:hint="eastAsia"/>
        </w:rPr>
        <w:t>段顯示器</w:t>
      </w:r>
      <w:r>
        <w:t>-</w:t>
      </w:r>
      <w:r>
        <w:rPr>
          <w:rFonts w:hint="eastAsia"/>
        </w:rPr>
        <w:t>時</w:t>
      </w:r>
    </w:p>
    <w:tbl>
      <w:tblPr>
        <w:tblStyle w:val="aa"/>
        <w:tblW w:w="0" w:type="auto"/>
        <w:tblInd w:w="357" w:type="dxa"/>
        <w:tblLook w:val="04A0" w:firstRow="1" w:lastRow="0" w:firstColumn="1" w:lastColumn="0" w:noHBand="0" w:noVBand="1"/>
      </w:tblPr>
      <w:tblGrid>
        <w:gridCol w:w="2473"/>
        <w:gridCol w:w="5466"/>
      </w:tblGrid>
      <w:tr w:rsidR="00E643B8" w:rsidTr="00573797">
        <w:tc>
          <w:tcPr>
            <w:tcW w:w="2473" w:type="dxa"/>
            <w:shd w:val="clear" w:color="auto" w:fill="8EAADB" w:themeFill="accent1" w:themeFillTint="99"/>
          </w:tcPr>
          <w:p w:rsidR="00E643B8" w:rsidRDefault="00E643B8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變數</w:t>
            </w:r>
          </w:p>
        </w:tc>
        <w:tc>
          <w:tcPr>
            <w:tcW w:w="5466" w:type="dxa"/>
            <w:shd w:val="clear" w:color="auto" w:fill="E7E6E6" w:themeFill="background2"/>
          </w:tcPr>
          <w:p w:rsidR="00E643B8" w:rsidRDefault="00E643B8" w:rsidP="00573797">
            <w:pPr>
              <w:spacing w:before="180"/>
              <w:ind w:left="0" w:firstLine="0"/>
              <w:jc w:val="center"/>
            </w:pPr>
            <w:r>
              <w:rPr>
                <w:rFonts w:hint="eastAsia"/>
              </w:rPr>
              <w:t>內容</w:t>
            </w:r>
          </w:p>
        </w:tc>
      </w:tr>
      <w:tr w:rsidR="00E643B8" w:rsidTr="00573797">
        <w:tc>
          <w:tcPr>
            <w:tcW w:w="2473" w:type="dxa"/>
            <w:shd w:val="clear" w:color="auto" w:fill="D9E2F3" w:themeFill="accent1" w:themeFillTint="33"/>
          </w:tcPr>
          <w:p w:rsidR="00E643B8" w:rsidRDefault="00E643B8" w:rsidP="00573797">
            <w:pPr>
              <w:spacing w:before="180"/>
              <w:ind w:left="0" w:firstLine="0"/>
              <w:jc w:val="center"/>
            </w:pPr>
            <w:r>
              <w:t>HEX0, HEX1</w:t>
            </w:r>
          </w:p>
        </w:tc>
        <w:tc>
          <w:tcPr>
            <w:tcW w:w="5466" w:type="dxa"/>
          </w:tcPr>
          <w:p w:rsidR="00E643B8" w:rsidRDefault="00E643B8" w:rsidP="00573797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秒的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進制顯示</w:t>
            </w:r>
          </w:p>
        </w:tc>
      </w:tr>
      <w:tr w:rsidR="00E643B8" w:rsidTr="00573797">
        <w:tc>
          <w:tcPr>
            <w:tcW w:w="2473" w:type="dxa"/>
            <w:shd w:val="clear" w:color="auto" w:fill="D9E2F3" w:themeFill="accent1" w:themeFillTint="33"/>
          </w:tcPr>
          <w:p w:rsidR="00E643B8" w:rsidRDefault="00E643B8" w:rsidP="00573797">
            <w:pPr>
              <w:spacing w:before="180"/>
              <w:ind w:left="0" w:firstLine="0"/>
              <w:jc w:val="center"/>
            </w:pPr>
            <w:r>
              <w:lastRenderedPageBreak/>
              <w:t>HEX2, HEX3</w:t>
            </w:r>
          </w:p>
        </w:tc>
        <w:tc>
          <w:tcPr>
            <w:tcW w:w="5466" w:type="dxa"/>
          </w:tcPr>
          <w:p w:rsidR="00E643B8" w:rsidRDefault="00E643B8" w:rsidP="00573797">
            <w:pPr>
              <w:spacing w:before="180"/>
              <w:ind w:left="0" w:firstLine="0"/>
              <w:jc w:val="left"/>
            </w:pPr>
            <w:r>
              <w:rPr>
                <w:rFonts w:hint="eastAsia"/>
              </w:rPr>
              <w:t>分的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進制顯示</w:t>
            </w:r>
          </w:p>
        </w:tc>
      </w:tr>
      <w:tr w:rsidR="00E643B8" w:rsidTr="00573797">
        <w:tc>
          <w:tcPr>
            <w:tcW w:w="2473" w:type="dxa"/>
            <w:shd w:val="clear" w:color="auto" w:fill="D9E2F3" w:themeFill="accent1" w:themeFillTint="33"/>
          </w:tcPr>
          <w:p w:rsidR="00E643B8" w:rsidRDefault="00E643B8" w:rsidP="00573797">
            <w:pPr>
              <w:spacing w:before="180"/>
              <w:ind w:left="0" w:firstLine="0"/>
              <w:jc w:val="center"/>
            </w:pPr>
            <w:r>
              <w:t>HEX4, HEX5</w:t>
            </w:r>
          </w:p>
        </w:tc>
        <w:tc>
          <w:tcPr>
            <w:tcW w:w="5466" w:type="dxa"/>
          </w:tcPr>
          <w:p w:rsidR="00E643B8" w:rsidRDefault="00E643B8" w:rsidP="00573797">
            <w:pPr>
              <w:keepNext/>
              <w:spacing w:before="180"/>
              <w:ind w:left="0" w:firstLine="0"/>
              <w:jc w:val="left"/>
            </w:pPr>
            <w:r>
              <w:rPr>
                <w:rFonts w:hint="eastAsia"/>
              </w:rPr>
              <w:t>時的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進制顯示</w:t>
            </w:r>
          </w:p>
        </w:tc>
      </w:tr>
    </w:tbl>
    <w:p w:rsidR="00E643B8" w:rsidRPr="00E643B8" w:rsidRDefault="00E643B8" w:rsidP="009F4754">
      <w:pPr>
        <w:spacing w:before="180"/>
        <w:ind w:firstLine="0"/>
      </w:pPr>
    </w:p>
    <w:p w:rsidR="00E643B8" w:rsidRDefault="00E643B8" w:rsidP="009F4754">
      <w:pPr>
        <w:spacing w:before="180"/>
        <w:ind w:firstLine="0"/>
      </w:pPr>
    </w:p>
    <w:p w:rsidR="00E55DE3" w:rsidRDefault="003C619C" w:rsidP="009F4754">
      <w:pPr>
        <w:spacing w:before="180"/>
      </w:pPr>
      <w:r>
        <w:br w:type="page"/>
      </w:r>
    </w:p>
    <w:p w:rsidR="003C619C" w:rsidRDefault="003C619C" w:rsidP="003C619C">
      <w:pPr>
        <w:pStyle w:val="a9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實驗結果照片</w:t>
      </w:r>
      <w:r w:rsidRPr="004A114C">
        <w:rPr>
          <w:rFonts w:hint="eastAsia"/>
          <w:b/>
          <w:u w:val="single"/>
        </w:rPr>
        <w:t>(</w:t>
      </w:r>
      <w:r w:rsidRPr="004A114C">
        <w:rPr>
          <w:b/>
          <w:u w:val="single"/>
        </w:rPr>
        <w:t>optional)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03332" w:rsidTr="00B03332">
        <w:tc>
          <w:tcPr>
            <w:tcW w:w="4148" w:type="dxa"/>
          </w:tcPr>
          <w:p w:rsidR="00B03332" w:rsidRDefault="00B03332" w:rsidP="00B03332">
            <w:pPr>
              <w:spacing w:before="180"/>
              <w:ind w:left="0" w:firstLine="0"/>
              <w:jc w:val="center"/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042F89F" wp14:editId="4448A11C">
                  <wp:extent cx="2160000" cy="3962839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__5898246_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6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B03332" w:rsidRDefault="00B03332" w:rsidP="00B03332">
            <w:pPr>
              <w:spacing w:before="180"/>
              <w:ind w:left="0" w:firstLine="0"/>
              <w:jc w:val="center"/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D6EAB3A" wp14:editId="49ABD2E5">
                  <wp:extent cx="2160000" cy="3880717"/>
                  <wp:effectExtent l="0" t="0" r="0" b="571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__5898243_0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8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332" w:rsidTr="00B03332">
        <w:tc>
          <w:tcPr>
            <w:tcW w:w="4148" w:type="dxa"/>
          </w:tcPr>
          <w:p w:rsidR="00B03332" w:rsidRDefault="00B03332" w:rsidP="00B03332">
            <w:pPr>
              <w:spacing w:before="180"/>
              <w:ind w:left="0" w:firstLine="0"/>
              <w:jc w:val="center"/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B24A285" wp14:editId="777BB20A">
                  <wp:extent cx="2160000" cy="3566628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__5898244_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56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B03332" w:rsidRDefault="00B03332" w:rsidP="00B03332">
            <w:pPr>
              <w:spacing w:before="180"/>
              <w:ind w:left="0" w:firstLine="0"/>
              <w:jc w:val="center"/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25CD286" wp14:editId="1E0539DF">
                  <wp:extent cx="2160000" cy="3686633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__5898245_0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68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19C" w:rsidRDefault="003C619C" w:rsidP="001B5B74">
      <w:pPr>
        <w:pStyle w:val="a9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1B5B74">
        <w:rPr>
          <w:rFonts w:hint="eastAsia"/>
          <w:b/>
          <w:u w:val="single"/>
        </w:rPr>
        <w:lastRenderedPageBreak/>
        <w:t>R</w:t>
      </w:r>
      <w:r w:rsidRPr="001B5B74">
        <w:rPr>
          <w:b/>
          <w:u w:val="single"/>
        </w:rPr>
        <w:t>TL</w:t>
      </w:r>
      <w:r w:rsidRPr="001B5B74">
        <w:rPr>
          <w:rFonts w:hint="eastAsia"/>
          <w:b/>
          <w:u w:val="single"/>
        </w:rPr>
        <w:t>布局</w:t>
      </w:r>
      <w:r w:rsidRPr="001B5B74">
        <w:rPr>
          <w:rFonts w:hint="eastAsia"/>
          <w:b/>
          <w:u w:val="single"/>
        </w:rPr>
        <w:t>(</w:t>
      </w:r>
      <w:r w:rsidRPr="001B5B74">
        <w:rPr>
          <w:b/>
          <w:u w:val="single"/>
        </w:rPr>
        <w:t>optional</w:t>
      </w:r>
      <w:r w:rsidRPr="001B5B74">
        <w:rPr>
          <w:rFonts w:hint="eastAsia"/>
          <w:b/>
          <w:u w:val="single"/>
        </w:rPr>
        <w:t>)</w:t>
      </w:r>
    </w:p>
    <w:p w:rsidR="005579A6" w:rsidRPr="005579A6" w:rsidRDefault="005579A6" w:rsidP="005579A6">
      <w:pPr>
        <w:spacing w:before="180"/>
        <w:ind w:left="0" w:firstLine="0"/>
        <w:rPr>
          <w:b/>
          <w:u w:val="single"/>
        </w:rPr>
      </w:pP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579A6" w:rsidTr="005579A6">
        <w:tc>
          <w:tcPr>
            <w:tcW w:w="8296" w:type="dxa"/>
          </w:tcPr>
          <w:p w:rsidR="005579A6" w:rsidRDefault="005579A6" w:rsidP="004A114C">
            <w:pPr>
              <w:pStyle w:val="a9"/>
              <w:spacing w:before="180"/>
              <w:ind w:leftChars="0" w:left="0" w:firstLine="0"/>
            </w:pPr>
            <w:r>
              <w:rPr>
                <w:noProof/>
              </w:rPr>
              <w:drawing>
                <wp:inline distT="0" distB="0" distL="0" distR="0">
                  <wp:extent cx="5274310" cy="2809240"/>
                  <wp:effectExtent l="0" t="0" r="254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nipaste_2025-03-12_21-19-46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9A6" w:rsidTr="005579A6">
        <w:tc>
          <w:tcPr>
            <w:tcW w:w="8296" w:type="dxa"/>
          </w:tcPr>
          <w:p w:rsidR="005579A6" w:rsidRDefault="005579A6" w:rsidP="004A114C">
            <w:pPr>
              <w:pStyle w:val="a9"/>
              <w:spacing w:before="180"/>
              <w:ind w:leftChars="0" w:left="0" w:firstLine="0"/>
            </w:pPr>
            <w:r>
              <w:rPr>
                <w:noProof/>
              </w:rPr>
              <w:drawing>
                <wp:inline distT="0" distB="0" distL="0" distR="0">
                  <wp:extent cx="5274310" cy="2809240"/>
                  <wp:effectExtent l="0" t="0" r="254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nipaste_2025-03-12_21-19-56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9A6" w:rsidTr="005579A6">
        <w:tc>
          <w:tcPr>
            <w:tcW w:w="8296" w:type="dxa"/>
          </w:tcPr>
          <w:p w:rsidR="005579A6" w:rsidRDefault="005579A6" w:rsidP="004A114C">
            <w:pPr>
              <w:pStyle w:val="a9"/>
              <w:spacing w:before="180"/>
              <w:ind w:leftChars="0" w:left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4310" cy="2809240"/>
                  <wp:effectExtent l="0" t="0" r="254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nipaste_2025-03-12_21-20-06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9A6" w:rsidTr="005579A6">
        <w:tc>
          <w:tcPr>
            <w:tcW w:w="8296" w:type="dxa"/>
          </w:tcPr>
          <w:p w:rsidR="005579A6" w:rsidRDefault="005579A6" w:rsidP="004A114C">
            <w:pPr>
              <w:pStyle w:val="a9"/>
              <w:spacing w:before="180"/>
              <w:ind w:leftChars="0" w:left="0" w:firstLine="0"/>
            </w:pPr>
            <w:r>
              <w:rPr>
                <w:noProof/>
              </w:rPr>
              <w:drawing>
                <wp:inline distT="0" distB="0" distL="0" distR="0">
                  <wp:extent cx="5274310" cy="2809240"/>
                  <wp:effectExtent l="0" t="0" r="254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nipaste_2025-03-12_21-20-1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9A6" w:rsidTr="005579A6">
        <w:tc>
          <w:tcPr>
            <w:tcW w:w="8296" w:type="dxa"/>
          </w:tcPr>
          <w:p w:rsidR="005579A6" w:rsidRDefault="005579A6" w:rsidP="004A114C">
            <w:pPr>
              <w:pStyle w:val="a9"/>
              <w:spacing w:before="180"/>
              <w:ind w:leftChars="0" w:left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4310" cy="2809240"/>
                  <wp:effectExtent l="0" t="0" r="254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nipaste_2025-03-12_21-20-2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14C" w:rsidRDefault="004A114C" w:rsidP="004A114C">
      <w:pPr>
        <w:pStyle w:val="a9"/>
        <w:spacing w:before="180"/>
        <w:ind w:leftChars="0" w:left="360"/>
      </w:pPr>
    </w:p>
    <w:p w:rsidR="003C619C" w:rsidRDefault="003C619C">
      <w:pPr>
        <w:spacing w:before="180"/>
      </w:pPr>
      <w:r>
        <w:br w:type="page"/>
      </w:r>
    </w:p>
    <w:p w:rsidR="003C619C" w:rsidRDefault="003C619C" w:rsidP="003C619C">
      <w:pPr>
        <w:pStyle w:val="a9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問題與討論</w:t>
      </w:r>
    </w:p>
    <w:p w:rsidR="00250BC9" w:rsidRDefault="001E7173" w:rsidP="001E7173">
      <w:pPr>
        <w:pStyle w:val="a9"/>
        <w:numPr>
          <w:ilvl w:val="1"/>
          <w:numId w:val="1"/>
        </w:numPr>
        <w:spacing w:before="180"/>
        <w:ind w:leftChars="0"/>
      </w:pPr>
      <w:r w:rsidRPr="001E7173">
        <w:rPr>
          <w:rFonts w:hint="eastAsia"/>
        </w:rPr>
        <w:t>R</w:t>
      </w:r>
      <w:r w:rsidRPr="001E7173">
        <w:t>TL</w:t>
      </w:r>
      <w:r>
        <w:rPr>
          <w:rFonts w:hint="eastAsia"/>
        </w:rPr>
        <w:t>線路過大，我認為是因為我設計時，使用了三個</w:t>
      </w:r>
      <w:r>
        <w:rPr>
          <w:rFonts w:hint="eastAsia"/>
        </w:rPr>
        <w:t>c</w:t>
      </w:r>
      <w:r>
        <w:t>ounters</w:t>
      </w:r>
      <w:r>
        <w:rPr>
          <w:rFonts w:hint="eastAsia"/>
        </w:rPr>
        <w:t>。可以改成只用一個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來實作，減少電路量。</w:t>
      </w:r>
    </w:p>
    <w:p w:rsidR="001E7173" w:rsidRPr="001E7173" w:rsidRDefault="00945594" w:rsidP="001E7173">
      <w:pPr>
        <w:pStyle w:val="a9"/>
        <w:numPr>
          <w:ilvl w:val="1"/>
          <w:numId w:val="1"/>
        </w:numPr>
        <w:spacing w:before="180"/>
        <w:ind w:leftChars="0"/>
      </w:pPr>
      <w:r>
        <w:rPr>
          <w:rFonts w:hint="eastAsia"/>
        </w:rPr>
        <w:t>如果改用一個</w:t>
      </w:r>
      <w:r>
        <w:rPr>
          <w:rFonts w:hint="eastAsia"/>
        </w:rPr>
        <w:t>counter</w:t>
      </w:r>
      <w:r>
        <w:rPr>
          <w:rFonts w:hint="eastAsia"/>
        </w:rPr>
        <w:t>製作，我會把</w:t>
      </w:r>
      <w:r w:rsidR="00F150CC">
        <w:rPr>
          <w:rFonts w:hint="eastAsia"/>
        </w:rPr>
        <w:t>t</w:t>
      </w:r>
      <w:r w:rsidR="00F150CC">
        <w:t>imer</w:t>
      </w:r>
      <w:r>
        <w:rPr>
          <w:rFonts w:hint="eastAsia"/>
        </w:rPr>
        <w:t>在單獨拉出一個獨立的模組。這樣可以在修改時，</w:t>
      </w:r>
      <w:r w:rsidR="000740CA">
        <w:rPr>
          <w:rFonts w:hint="eastAsia"/>
        </w:rPr>
        <w:t>簡潔易點。</w:t>
      </w:r>
    </w:p>
    <w:p w:rsidR="00816D07" w:rsidRDefault="00816D07">
      <w:pPr>
        <w:spacing w:before="180"/>
      </w:pPr>
      <w:r>
        <w:br w:type="page"/>
      </w:r>
    </w:p>
    <w:p w:rsidR="00FC3179" w:rsidRDefault="00816D07" w:rsidP="00816D07">
      <w:pPr>
        <w:pStyle w:val="a9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816D07">
        <w:rPr>
          <w:rFonts w:hint="eastAsia"/>
          <w:b/>
          <w:u w:val="single"/>
        </w:rPr>
        <w:lastRenderedPageBreak/>
        <w:t>附件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C3179" w:rsidTr="00FC3179">
        <w:tc>
          <w:tcPr>
            <w:tcW w:w="8296" w:type="dxa"/>
            <w:shd w:val="clear" w:color="auto" w:fill="D9E2F3" w:themeFill="accent1" w:themeFillTint="33"/>
          </w:tcPr>
          <w:p w:rsidR="00FC3179" w:rsidRPr="00FC3179" w:rsidRDefault="00FC3179" w:rsidP="00FC3179">
            <w:pPr>
              <w:pStyle w:val="a9"/>
              <w:spacing w:before="180"/>
              <w:ind w:leftChars="0" w:left="0" w:firstLine="0"/>
            </w:pPr>
            <w:r w:rsidRPr="00FC3179">
              <w:t>/*part7 day clock*/</w:t>
            </w:r>
          </w:p>
        </w:tc>
      </w:tr>
      <w:tr w:rsidR="00FC3179" w:rsidTr="00FC3179">
        <w:tc>
          <w:tcPr>
            <w:tcW w:w="8296" w:type="dxa"/>
            <w:shd w:val="clear" w:color="auto" w:fill="D5DCE4" w:themeFill="text2" w:themeFillTint="33"/>
          </w:tcPr>
          <w:p w:rsidR="00FC3179" w:rsidRDefault="00FC3179" w:rsidP="00FC3179">
            <w:pPr>
              <w:pStyle w:val="a9"/>
              <w:spacing w:before="180"/>
              <w:ind w:firstLine="0"/>
            </w:pPr>
            <w:r>
              <w:t>module part7 (SW, HEX0, HEX1, HEX2, HEX3, HEX4, HEX5, CLOCK_50 );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input CLOCK_50;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input [9:0] SW;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output [6:0] HEX0, HEX1, HEX2, HEX3, HEX4, HEX5;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reset, reset1, reset2;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wire clock;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wire [25:0] sec_Q;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wire [31:0] min_Q;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wire [37:0] hr_Q;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[5:0] sec;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[7:0] min;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[7:0] hr;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>reg [7:0] set_time; //</w:t>
            </w:r>
            <w:r>
              <w:rPr>
                <w:rFonts w:hint="eastAsia"/>
              </w:rPr>
              <w:t>二進制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clk = CLOCK_50;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//define sec/min/hr counters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part7_counter sec_cr(clk, reset, sec_Q);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part7_counter1 min_cr(clk, reset1, min_Q);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part7_counter2 hr_cr(clk, reset2, hr_Q);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//SW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SW8_N, SW8_P, set, select;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set = (~SW8_P) &amp; SW8_N;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select = SW[9];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@(posedge clk)begin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SW8_N &lt;= SW[8];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SW8_P &lt;= SW8_N;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set_time[7:0] &lt;= SW[7:0];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//========== sec/min/hr time ========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//sec_ 0~59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@(posedge clk)begin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if(sec_Q == 26'd49999998)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reset &lt;= 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else if(sec_Q &gt;= 26'd49999999)begin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if(sec &gt;= 10'd59)begin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sec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reset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else begin</w:t>
            </w:r>
            <w:r>
              <w:tab/>
            </w:r>
            <w:r>
              <w:tab/>
            </w:r>
            <w:r>
              <w:tab/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ab/>
            </w:r>
            <w:r>
              <w:tab/>
            </w:r>
            <w:r>
              <w:tab/>
              <w:t>sec &lt;= sec + 1;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reset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 xml:space="preserve">end 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else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reset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//min_ 0~59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@(posedge clk)begin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if(set &amp;&amp; ~select &amp;&amp; (set_time &lt; 60))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min &lt;= set_time;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else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if(min_Q == 32'd2999999998)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reset1 &lt;= 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else if(min_Q &gt;= 32'd2999999999)begin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if(min &gt;= 10'd59)begin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min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reset1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else begin</w:t>
            </w:r>
            <w:r>
              <w:tab/>
            </w:r>
            <w:r>
              <w:tab/>
            </w:r>
            <w:r>
              <w:tab/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min &lt;= min + 1;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reset1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 xml:space="preserve">end 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ab/>
            </w:r>
            <w:r>
              <w:tab/>
              <w:t>else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reset1 &lt;= 0;</w:t>
            </w:r>
            <w:r>
              <w:tab/>
            </w:r>
            <w:r>
              <w:tab/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//hr_ 0~24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@(posedge clk)begin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if(hr == 23 &amp;&amp; min == 59 &amp;&amp; sec == 59 &amp;&amp; sec_Q == 26'd49999999)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hr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else if( min == 59 &amp;&amp; sec == 59 &amp;&amp; sec_Q == 26'd49999999)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hr &lt;= hr +1;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else if(set &amp;&amp; select &amp;&amp; (set_time &lt; 24))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hr &lt;= set_time;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else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if(hr_Q == 38'd179999999998)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reset2 &lt;= 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else if(hr_Q &gt;= 38'd179999999999)begin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if(hr &gt;= 10'd24)begin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hr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reset2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else begin</w:t>
            </w:r>
            <w:r>
              <w:tab/>
            </w:r>
            <w:r>
              <w:tab/>
            </w:r>
            <w:r>
              <w:tab/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hr &lt;= hr + 1;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reset2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ab/>
            </w:r>
            <w:r>
              <w:tab/>
              <w:t xml:space="preserve">end 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else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</w:r>
            <w:r>
              <w:tab/>
              <w:t>reset2 &lt;= 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//==================== BCD ==========================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//BCD sec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wire [5:0] bin;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bin = sec;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integer i;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reg [13:0] shift_reg; 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[3:0]  sec_bcd_t, sec_bcd_o;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ab/>
              <w:t xml:space="preserve">shift_reg = {8'b0, bin}; // </w:t>
            </w:r>
            <w:r>
              <w:rPr>
                <w:rFonts w:hint="eastAsia"/>
              </w:rPr>
              <w:t>初始化轉換暫存器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for (i = 0; i &lt; 6; i = i + 1)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if (shift_reg[13:10] &gt;= 5)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    shift_reg[13:10] = shift_reg[13:10] + 3;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if (shift_reg[9:6] &gt;= 5)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    shift_reg[9:6] = shift_reg[9:6] + 3;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    shift_reg = shift_reg &lt;&lt; 1; // 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sec_bcd_t = shift_reg[13:10]; // </w:t>
            </w:r>
            <w:r>
              <w:rPr>
                <w:rFonts w:hint="eastAsia"/>
              </w:rPr>
              <w:t>十位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sec_bcd_o = shift_reg[9:6];  // </w:t>
            </w:r>
            <w:r>
              <w:rPr>
                <w:rFonts w:hint="eastAsia"/>
              </w:rPr>
              <w:t>個位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//BCD min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wire [7:0] bin1;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bin1 = min;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integer j;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reg [13:0] shift_reg1; 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[3:0]  min_bcd_t, min_bcd_o;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ab/>
              <w:t xml:space="preserve">shift_reg1 = {6'b0, bin1}; // </w:t>
            </w:r>
            <w:r>
              <w:rPr>
                <w:rFonts w:hint="eastAsia"/>
              </w:rPr>
              <w:t>初始化轉換暫存器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for (j = 0; j &lt; 6; j = j + 1)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if (shift_reg1[13:10] &gt;= 5)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    shift_reg1[13:10] = shift_reg1[13:10] + 3;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if (shift_reg1[9:6] &gt;= 5)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    shift_reg1[9:6] = shift_reg1[9:6] + 3;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    shift_reg1 = shift_reg1 &lt;&lt; 1; // 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min_bcd_t = shift_reg1[13:10]; // </w:t>
            </w:r>
            <w:r>
              <w:rPr>
                <w:rFonts w:hint="eastAsia"/>
              </w:rPr>
              <w:t>十位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min_bcd_o = shift_reg1[9:6];  // </w:t>
            </w:r>
            <w:r>
              <w:rPr>
                <w:rFonts w:hint="eastAsia"/>
              </w:rPr>
              <w:t>個位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>//BCD hr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wire [7:0] bin2;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bin2 = hr;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integer k;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reg [12:0] shift_reg2; 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[3:0]  hr_bcd_t, hr_bcd_o;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ab/>
              <w:t xml:space="preserve">shift_reg2 = {5'b0, bin2}; // </w:t>
            </w:r>
            <w:r>
              <w:rPr>
                <w:rFonts w:hint="eastAsia"/>
              </w:rPr>
              <w:t>初始化轉換暫存器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for (k = 0; k &lt; 5; k = k + 1) 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if (shift_reg2[12:9] &gt;= 5)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    shift_reg2[12:9] = shift_reg2[12:9] + 3;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if (shift_reg2[8:5] &gt;= 5)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        shift_reg2[8:5] = shift_reg2[8:5] + 3;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    shift_reg2 = shift_reg2 &lt;&lt; 1; // 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 xml:space="preserve">        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hr_bcd_t = shift_reg2[12:9]; // </w:t>
            </w:r>
            <w:r>
              <w:rPr>
                <w:rFonts w:hint="eastAsia"/>
              </w:rPr>
              <w:t>十位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rPr>
                <w:rFonts w:hint="eastAsia"/>
              </w:rPr>
              <w:t xml:space="preserve">        hr_bcd_o = shift_reg2[8:5];  // </w:t>
            </w:r>
            <w:r>
              <w:rPr>
                <w:rFonts w:hint="eastAsia"/>
              </w:rPr>
              <w:t>個位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//================ HEX5~0 =========================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//HEX0, HEX1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[6:0] reg_HEX0, reg_HEX1;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>assign HEX0 = reg_HEX0;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HEX1 = reg_HEX1;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case (sec_bcd_o)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4'b0000: reg_HEX0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4'b0001: reg_HEX0 = 7'b1111001; // 1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4'b0010: reg_HEX0 = 7'b0100100; // 2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4'b0011: reg_HEX0 = 7'b0110000; // 3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4'b0100: reg_HEX0 = 7'b0011001; // 4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4'b0101: reg_HEX0 = 7'b0010010; // 5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4'b0110: reg_HEX0 = 7'b0000010; // 6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4'b0111: reg_HEX0 = 7'b1111000; // 7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4'b1000: reg_HEX0 = 7'b0000000; // 8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4'b1001: reg_HEX0 = 7'b0010000; // 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default: reg_HEX0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 xml:space="preserve"> endcase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case (sec_bcd_t)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4'b0000: reg_HEX1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4'b0001: reg_HEX1 = 7'b1111001; // 1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4'b0010: reg_HEX1 = 7'b0100100; // 2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4'b0011: reg_HEX1 = 7'b0110000; // 3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4'b0100: reg_HEX1 = 7'b0011001; // 4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ab/>
            </w:r>
            <w:r>
              <w:tab/>
              <w:t>4'b0101: reg_HEX1 = 7'b0010010; // 5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4'b0110: reg_HEX1 = 7'b0000010; // 6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4'b0111: reg_HEX1 = 7'b1111000; // 7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4'b1000: reg_HEX1 = 7'b0000000; // 8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4'b1001: reg_HEX1 = 7'b0010000; // 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default: reg_HEX1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 xml:space="preserve"> endcase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//HEX2, HEX3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[6:0] reg_HEX2, reg_HEX3;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HEX2 = reg_HEX2;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HEX3 = reg_HEX3;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case (min_bcd_o)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4'b0000: reg_HEX2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4'b0001: reg_HEX2 = 7'b1111001; // 1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4'b0010: reg_HEX2 = 7'b0100100; // 2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4'b0011: reg_HEX2 = 7'b0110000; // 3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4'b0100: reg_HEX2 = 7'b0011001; // 4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4'b0101: reg_HEX2 = 7'b0010010; // 5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4'b0110: reg_HEX2 = 7'b0000010; // 6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4'b0111: reg_HEX2 = 7'b1111000; // 7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4'b1000: reg_HEX2 = 7'b0000000; // 8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4'b1001: reg_HEX2 = 7'b0010000; // 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ab/>
            </w:r>
            <w:r>
              <w:tab/>
              <w:t>default: reg_HEX2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 xml:space="preserve"> endcase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case (min_bcd_t)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4'b0000: reg_HEX3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4'b0001: reg_HEX3 = 7'b1111001; // 1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4'b0010: reg_HEX3 = 7'b0100100; // 2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4'b0011: reg_HEX3 = 7'b0110000; // 3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4'b0100: reg_HEX3 = 7'b0011001; // 4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4'b0101: reg_HEX3 = 7'b0010010; // 5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4'b0110: reg_HEX3 = 7'b0000010; // 6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4'b0111: reg_HEX3 = 7'b1111000; // 7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4'b1000: reg_HEX3 = 7'b0000000; // 8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4'b1001: reg_HEX3 = 7'b0010000; // 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default: reg_HEX3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 xml:space="preserve"> endcase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//HEX4, HEX5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reg [6:0] reg_HEX4, reg_HEX5;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HEX4 = reg_HEX4;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assign HEX5 = reg_HEX5;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case (hr_bcd_o)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ab/>
            </w:r>
            <w:r>
              <w:tab/>
              <w:t>4'b0000: reg_HEX4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4'b0001: reg_HEX4 = 7'b1111001; // 1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4'b0010: reg_HEX4 = 7'b0100100; // 2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4'b0011: reg_HEX4 = 7'b0110000; // 3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4'b0100: reg_HEX4 = 7'b0011001; // 4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4'b0101: reg_HEX4 = 7'b0010010; // 5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4'b0110: reg_HEX4 = 7'b0000010; // 6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4'b0111: reg_HEX4 = 7'b1111000; // 7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4'b1000: reg_HEX4 = 7'b0000000; // 8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4'b1001: reg_HEX4 = 7'b0010000; // 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default: reg_HEX4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 xml:space="preserve"> endcase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always @(*)begin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>case (hr_bcd_t)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4'b0000: reg_HEX5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4'b0001: reg_HEX5 = 7'b1111001; // 1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4'b0010: reg_HEX5 = 7'b0100100; // 2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4'b0011: reg_HEX5 = 7'b0110000; // 3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4'b0100: reg_HEX5 = 7'b0011001; // 4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4'b0101: reg_HEX5 = 7'b0010010; // 5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4'b0110: reg_HEX5 = 7'b0000010; // 6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4'b0111: reg_HEX5 = 7'b1111000; // 7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4'b1000: reg_HEX5 = 7'b0000000; // 8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</w:r>
            <w:r>
              <w:tab/>
              <w:t>4'b1001: reg_HEX5 = 7'b0010000; // 9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lastRenderedPageBreak/>
              <w:tab/>
            </w:r>
            <w:r>
              <w:tab/>
              <w:t>default: reg_HEX5 = 7'b1000000; // 0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ab/>
              <w:t xml:space="preserve"> endcase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  <w:r>
              <w:t>end</w:t>
            </w: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Default="00FC3179" w:rsidP="00FC3179">
            <w:pPr>
              <w:pStyle w:val="a9"/>
              <w:spacing w:before="180"/>
              <w:ind w:firstLine="0"/>
            </w:pPr>
          </w:p>
          <w:p w:rsidR="00FC3179" w:rsidRPr="00FC3179" w:rsidRDefault="00FC3179" w:rsidP="00FC3179">
            <w:pPr>
              <w:pStyle w:val="a9"/>
              <w:spacing w:before="180"/>
              <w:ind w:leftChars="0" w:left="0" w:firstLine="0"/>
            </w:pPr>
            <w:r>
              <w:t>endmodule</w:t>
            </w:r>
          </w:p>
        </w:tc>
      </w:tr>
    </w:tbl>
    <w:p w:rsidR="004A114C" w:rsidRDefault="004A114C" w:rsidP="00FC3179">
      <w:pPr>
        <w:pStyle w:val="a9"/>
        <w:spacing w:before="180"/>
        <w:ind w:leftChars="0" w:left="360" w:firstLine="0"/>
        <w:rPr>
          <w:b/>
          <w:u w:val="single"/>
        </w:rPr>
      </w:pP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16D07" w:rsidTr="00816D07">
        <w:tc>
          <w:tcPr>
            <w:tcW w:w="8296" w:type="dxa"/>
            <w:shd w:val="clear" w:color="auto" w:fill="D9E2F3" w:themeFill="accent1" w:themeFillTint="33"/>
          </w:tcPr>
          <w:p w:rsidR="00816D07" w:rsidRDefault="00EE2CF6" w:rsidP="00EE2CF6">
            <w:pPr>
              <w:pStyle w:val="a9"/>
              <w:tabs>
                <w:tab w:val="left" w:pos="1133"/>
              </w:tabs>
              <w:spacing w:before="180"/>
              <w:ind w:leftChars="0" w:left="0"/>
            </w:pPr>
            <w:r>
              <w:tab/>
            </w:r>
            <w:r w:rsidRPr="00EE2CF6">
              <w:t>part7_counter.v</w:t>
            </w:r>
          </w:p>
        </w:tc>
      </w:tr>
      <w:tr w:rsidR="00816D07" w:rsidTr="00816D07">
        <w:tc>
          <w:tcPr>
            <w:tcW w:w="8296" w:type="dxa"/>
            <w:shd w:val="clear" w:color="auto" w:fill="D5DCE4" w:themeFill="text2" w:themeFillTint="33"/>
          </w:tcPr>
          <w:p w:rsidR="00EE2CF6" w:rsidRDefault="00EE2CF6" w:rsidP="00EE2CF6">
            <w:pPr>
              <w:pStyle w:val="a9"/>
              <w:spacing w:before="180"/>
              <w:ind w:left="837"/>
            </w:pPr>
            <w:r>
              <w:t>// megafunction wizard: %LPM_COUNTER%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GENERATION: STANDARD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VERSION: WM1.0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MODULE: LPM_COUNTER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File Name: part7_counter.v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Megafunction Name(s):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</w:t>
            </w:r>
            <w:r>
              <w:tab/>
            </w:r>
            <w:r>
              <w:tab/>
            </w:r>
            <w:r>
              <w:tab/>
              <w:t>LPM_COUNTER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Simulation Library Files(s):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</w:t>
            </w:r>
            <w:r>
              <w:tab/>
            </w:r>
            <w:r>
              <w:tab/>
            </w:r>
            <w:r>
              <w:tab/>
              <w:t>lpm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************************************************************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THIS IS A WIZARD-GENERATED FILE. DO NOT EDIT THIS FILE!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13.1.0 Build 162 10/23/2013 SJ Full Version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************************************************************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//Copyright (C) 1991-2013 Altera Corporation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//Your use of Altera Corporation's design tools, logic functions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//and other software and tools, and its AMPP partner logic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//functions, and any output files from any of the foregoing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//(including device programming or simulation files), and any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//associated documentation or information are expressly subject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//to the terms and conditions of the Altera Program License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//Subscription Agreement, Altera MegaCore Function License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//Agreement, or other applicable license agreement, including,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//without limitation, that your use is for the sole purpose of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//programming logic devices manufactured by Altera and sold by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//Altera or its authorized distributors.  Please refer to the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//applicable agreement for further details.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synopsys translate_off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`timescale 1 ps / 1 ps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synopsys translate_on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module part7_counter (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clock,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sclr,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q);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input</w:t>
            </w:r>
            <w:r>
              <w:tab/>
              <w:t xml:space="preserve">  clock;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input</w:t>
            </w:r>
            <w:r>
              <w:tab/>
              <w:t xml:space="preserve">  sclr;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output</w:t>
            </w:r>
            <w:r>
              <w:tab/>
              <w:t>[25:0]  q;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wire [25:0] sub_wire0;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wire [25:0] q = sub_wire0[25:0];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lpm_counter</w:t>
            </w:r>
            <w:r>
              <w:tab/>
              <w:t>LPM_COUNTER_component (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.clock (clock),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.sclr (sclr),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.q (sub_wire0),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.aclr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.aload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.aset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.cin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.clk_en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.cnt_en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.cout (),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.data ({26{1'b0}}),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.eq (),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.sload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.sset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.updown (1'b1));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defparam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LPM_COUNTER_component.lpm_direction = "UP",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LPM_COUNTER_component.lpm_port_updown = "PORT_UNUSED",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LPM_COUNTER_component.lpm_type = "LPM_COUNTER",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LPM_COUNTER_component.lpm_width = 26;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endmodule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CNX file retrieval info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ACLR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ALOAD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ASET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ASET_ALL1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Retrieval info: PRIVATE: CLK_EN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CNT_EN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CarryIn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CarryOut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Direction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INTENDED_DEVICE_FAMILY STRING "Cyclone V"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ModulusCounter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ModulusValue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SCLR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SLOAD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SSET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SSET_ALL1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SYNTH_WRAPPER_GEN_POSTFIX STRING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nBit NUMERIC "26"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new_diagram STRING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LIBRARY: lpm lpm.lpm_components.all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LPM_DIRECTION STRING "UP"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LPM_PORT_UPDOWN STRING "PORT_UNUSED"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LPM_TYPE STRING "LPM_COUNTER"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LPM_WIDTH NUMERIC "26"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clock 0 0 0 0 INPUT NODEFVAL "clock"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q 0 0 26 0 OUTPUT NODEFVAL "q[25..0]"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sclr 0 0 0 0 INPUT NODEFVAL "sclr"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Retrieval info: CONNECT: @clock 0 0 0 0 clock 0 0 0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@sclr 0 0 0 0 sclr 0 0 0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q 0 0 26 0 @q 0 0 26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part7_counter.v TRUE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part7_counter.inc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part7_counter.cmp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part7_counter.bsf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part7_counter_inst.v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part7_counter_bb.v TRUE</w:t>
            </w:r>
          </w:p>
          <w:p w:rsidR="00816D07" w:rsidRDefault="00EE2CF6" w:rsidP="00EE2CF6">
            <w:pPr>
              <w:pStyle w:val="a9"/>
              <w:spacing w:before="180"/>
              <w:ind w:leftChars="0" w:left="0"/>
            </w:pPr>
            <w:r>
              <w:t>// Retrieval info: LIB_FILE: lpm</w:t>
            </w:r>
          </w:p>
        </w:tc>
      </w:tr>
      <w:tr w:rsidR="00816D07" w:rsidTr="00816D07">
        <w:tc>
          <w:tcPr>
            <w:tcW w:w="8296" w:type="dxa"/>
            <w:shd w:val="clear" w:color="auto" w:fill="D9E2F3" w:themeFill="accent1" w:themeFillTint="33"/>
          </w:tcPr>
          <w:p w:rsidR="00816D07" w:rsidRDefault="00EE2CF6" w:rsidP="00EE2CF6">
            <w:pPr>
              <w:pStyle w:val="a9"/>
              <w:tabs>
                <w:tab w:val="left" w:pos="1680"/>
              </w:tabs>
              <w:spacing w:before="180"/>
              <w:ind w:leftChars="0" w:left="0"/>
            </w:pPr>
            <w:r>
              <w:rPr>
                <w:rFonts w:hint="eastAsia"/>
              </w:rPr>
              <w:lastRenderedPageBreak/>
              <w:t xml:space="preserve">   </w:t>
            </w:r>
            <w:r w:rsidRPr="00EE2CF6">
              <w:t>part7_counter1.v</w:t>
            </w:r>
          </w:p>
        </w:tc>
      </w:tr>
      <w:tr w:rsidR="00816D07" w:rsidTr="00816D07">
        <w:tc>
          <w:tcPr>
            <w:tcW w:w="8296" w:type="dxa"/>
            <w:shd w:val="clear" w:color="auto" w:fill="D5DCE4" w:themeFill="text2" w:themeFillTint="33"/>
          </w:tcPr>
          <w:p w:rsidR="00EE2CF6" w:rsidRDefault="00EE2CF6" w:rsidP="00EE2CF6">
            <w:pPr>
              <w:pStyle w:val="a9"/>
              <w:spacing w:before="180"/>
              <w:ind w:left="837"/>
            </w:pPr>
            <w:r>
              <w:rPr>
                <w:rFonts w:hint="eastAsia"/>
              </w:rPr>
              <w:t xml:space="preserve">   </w:t>
            </w:r>
            <w:r>
              <w:t>/ megafunction wizard: %LPM_COUNTER%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GENERATION: STANDARD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VERSION: WM1.0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MODULE: LPM_COUNTER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File Name: part7_counter1.v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Megafunction Name(s):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</w:t>
            </w:r>
            <w:r>
              <w:tab/>
            </w:r>
            <w:r>
              <w:tab/>
            </w:r>
            <w:r>
              <w:tab/>
              <w:t>LPM_COUNTER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Simulation Library Files(s):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</w:t>
            </w:r>
            <w:r>
              <w:tab/>
            </w:r>
            <w:r>
              <w:tab/>
            </w:r>
            <w:r>
              <w:tab/>
              <w:t>lpm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************************************************************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THIS IS A WIZARD-GENERATED FILE. DO NOT EDIT THIS FILE!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13.1.0 Build 162 10/23/2013 SJ Full Version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************************************************************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//Copyright (C) 1991-2013 Altera Corporation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//Your use of Altera Corporation's design tools, logic functions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//and other software and tools, and its AMPP partner logic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//functions, and any output files from any of the foregoing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//(including device programming or simulation files), and any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//associated documentation or information are expressly subject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//to the terms and conditions of the Altera Program License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//Subscription Agreement, Altera MegaCore Function License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//Agreement, or other applicable license agreement, including,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//without limitation, that your use is for the sole purpose of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//programming logic devices manufactured by Altera and sold by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//Altera or its authorized distributors.  Please refer to the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//applicable agreement for further details.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synopsys translate_off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`timescale 1 ps / 1 ps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synopsys translate_on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module part7_counter1 (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clock,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sclr,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q);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input</w:t>
            </w:r>
            <w:r>
              <w:tab/>
              <w:t xml:space="preserve">  clock;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input</w:t>
            </w:r>
            <w:r>
              <w:tab/>
              <w:t xml:space="preserve">  sclr;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output</w:t>
            </w:r>
            <w:r>
              <w:tab/>
              <w:t>[31:0]  q;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wire [31:0] sub_wire0;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wire [31:0] q = sub_wire0[31:0];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lpm_counter</w:t>
            </w:r>
            <w:r>
              <w:tab/>
              <w:t>LPM_COUNTER_component (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.clock (clock),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.sclr (sclr),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.q (sub_wire0),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.aclr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.aload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.aset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.cin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.clk_en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.cnt_en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.cout (),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.data ({32{1'b0}}),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.eq (),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.sload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.sset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.updown (1'b1));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defparam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LPM_COUNTER_component.lpm_direction = "UP",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LPM_COUNTER_component.lpm_port_updown = "PORT_UNUSED",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LPM_COUNTER_component.lpm_type = "LPM_COUNTER",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LPM_COUNTER_component.lpm_width = 32;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endmodule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CNX file retrieval info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ACLR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ALOAD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Retrieval info: PRIVATE: ASET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ASET_ALL1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CLK_EN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CNT_EN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CarryIn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CarryOut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Direction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INTENDED_DEVICE_FAMILY STRING "Cyclone V"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ModulusCounter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ModulusValue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SCLR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SLOAD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SSET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SSET_ALL1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SYNTH_WRAPPER_GEN_POSTFIX STRING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nBit NUMERIC "32"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new_diagram STRING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LIBRARY: lpm lpm.lpm_components.all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LPM_DIRECTION STRING "UP"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LPM_PORT_UPDOWN STRING "PORT_UNUSED"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LPM_TYPE STRING "LPM_COUNTER"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LPM_WIDTH NUMERIC "32"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clock 0 0 0 0 INPUT NODEFVAL "clock"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Retrieval info: USED_PORT: q 0 0 32 0 OUTPUT NODEFVAL "q[31..0]"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sclr 0 0 0 0 INPUT NODEFVAL "sclr"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@clock 0 0 0 0 clock 0 0 0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@sclr 0 0 0 0 sclr 0 0 0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q 0 0 32 0 @q 0 0 32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part7_counter1.v TRUE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part7_counter1.inc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part7_counter1.cmp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part7_counter1.bsf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part7_counter1_inst.v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part7_counter1_bb.v TRUE</w:t>
            </w:r>
          </w:p>
          <w:p w:rsidR="00816D07" w:rsidRDefault="00EE2CF6" w:rsidP="00EE2CF6">
            <w:pPr>
              <w:pStyle w:val="a9"/>
              <w:spacing w:before="180"/>
              <w:ind w:leftChars="0" w:left="0"/>
            </w:pPr>
            <w:r>
              <w:t>// Retrieval info: LIB_FILE: lpm</w:t>
            </w:r>
          </w:p>
        </w:tc>
      </w:tr>
      <w:tr w:rsidR="00816D07" w:rsidTr="00816D07">
        <w:tc>
          <w:tcPr>
            <w:tcW w:w="8296" w:type="dxa"/>
            <w:shd w:val="clear" w:color="auto" w:fill="D9E2F3" w:themeFill="accent1" w:themeFillTint="33"/>
          </w:tcPr>
          <w:p w:rsidR="00816D07" w:rsidRDefault="00EE2CF6" w:rsidP="00816D07">
            <w:pPr>
              <w:pStyle w:val="a9"/>
              <w:spacing w:before="180"/>
              <w:ind w:leftChars="0" w:left="0"/>
            </w:pPr>
            <w:r>
              <w:rPr>
                <w:rFonts w:hint="eastAsia"/>
              </w:rPr>
              <w:lastRenderedPageBreak/>
              <w:t xml:space="preserve">   </w:t>
            </w:r>
            <w:r w:rsidRPr="00EE2CF6">
              <w:t>part7_counter2.v</w:t>
            </w:r>
          </w:p>
        </w:tc>
      </w:tr>
      <w:tr w:rsidR="00816D07" w:rsidTr="00816D07">
        <w:tc>
          <w:tcPr>
            <w:tcW w:w="8296" w:type="dxa"/>
            <w:shd w:val="clear" w:color="auto" w:fill="D5DCE4" w:themeFill="text2" w:themeFillTint="33"/>
          </w:tcPr>
          <w:p w:rsidR="00EE2CF6" w:rsidRDefault="00EE2CF6" w:rsidP="00EE2CF6">
            <w:pPr>
              <w:pStyle w:val="a9"/>
              <w:spacing w:before="180"/>
              <w:ind w:left="837"/>
            </w:pPr>
            <w:r>
              <w:rPr>
                <w:rFonts w:hint="eastAsia"/>
              </w:rPr>
              <w:t xml:space="preserve">   </w:t>
            </w:r>
            <w:r>
              <w:t>// megafunction wizard: %LPM_COUNTER%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GENERATION: STANDARD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VERSION: WM1.0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MODULE: LPM_COUNTER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File Name: part7_counter2.v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Megafunction Name(s):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 xml:space="preserve">// </w:t>
            </w:r>
            <w:r>
              <w:tab/>
            </w:r>
            <w:r>
              <w:tab/>
            </w:r>
            <w:r>
              <w:tab/>
              <w:t>LPM_COUNTER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Simulation Library Files(s):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 </w:t>
            </w:r>
            <w:r>
              <w:tab/>
            </w:r>
            <w:r>
              <w:tab/>
            </w:r>
            <w:r>
              <w:tab/>
              <w:t>lpm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************************************************************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THIS IS A WIZARD-GENERATED FILE. DO NOT EDIT THIS FILE!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13.1.0 Build 162 10/23/2013 SJ Full Version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************************************************************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//Copyright (C) 1991-2013 Altera Corporation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//Your use of Altera Corporation's design tools, logic functions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//and other software and tools, and its AMPP partner logic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//functions, and any output files from any of the foregoing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//(including device programming or simulation files), and any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//associated documentation or information are expressly subject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//to the terms and conditions of the Altera Program License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//Subscription Agreement, Altera MegaCore Function License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//Agreement, or other applicable license agreement, including,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 xml:space="preserve">//without limitation, that your use is for the sole purpose of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//programming logic devices manufactured by Altera and sold by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 xml:space="preserve">//Altera or its authorized distributors.  Please refer to the 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//applicable agreement for further details.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synopsys translate_off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`timescale 1 ps / 1 ps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synopsys translate_on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module part7_counter2 (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clock,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sclr,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q);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input</w:t>
            </w:r>
            <w:r>
              <w:tab/>
              <w:t xml:space="preserve">  clock;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input</w:t>
            </w:r>
            <w:r>
              <w:tab/>
              <w:t xml:space="preserve">  sclr;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output</w:t>
            </w:r>
            <w:r>
              <w:tab/>
              <w:t>[31:0]  q;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wire [31:0] sub_wire0;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wire [31:0] q = sub_wire0[31:0];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lpm_counter</w:t>
            </w:r>
            <w:r>
              <w:tab/>
              <w:t>LPM_COUNTER_component (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.clock (clock),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.sclr (sclr),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.q (sub_wire0),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.aclr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.aload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.aset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.cin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.clk_en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.cnt_en (1'b1),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.cout (),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.data ({32{1'b0}}),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.eq (),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.sload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.sset (1'b0),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</w:r>
            <w:r>
              <w:tab/>
            </w:r>
            <w:r>
              <w:tab/>
              <w:t>.updown (1'b1));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  <w:t>defparam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LPM_COUNTER_component.lpm_direction = "UP",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LPM_COUNTER_component.lpm_port_updown = "PORT_UNUSED",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LPM_COUNTER_component.lpm_type = "LPM_COUNTER",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ab/>
            </w:r>
            <w:r>
              <w:tab/>
              <w:t>LPM_COUNTER_component.lpm_width = 32;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endmodule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CNX file retrieval info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============================================================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ACLR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ALOAD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ASET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ASET_ALL1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CLK_EN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CNT_EN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CarryIn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CarryOut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Direction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INTENDED_DEVICE_FAMILY STRING "Cyclone V"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ModulusCounter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ModulusValue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SCLR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SLOAD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SSET NUMERIC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SSET_ALL1 NUMERIC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SYNTH_WRAPPER_GEN_POSTFIX STRING "0"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nBit NUMERIC "32"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PRIVATE: new_diagram STRING "1"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LIBRARY: lpm lpm.lpm_components.all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LPM_DIRECTION STRING "UP"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lastRenderedPageBreak/>
              <w:t>// Retrieval info: CONSTANT: LPM_PORT_UPDOWN STRING "PORT_UNUSED"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LPM_TYPE STRING "LPM_COUNTER"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CONSTANT: LPM_WIDTH NUMERIC "32"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clock 0 0 0 0 INPUT NODEFVAL "clock"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q 0 0 32 0 OUTPUT NODEFVAL "q[31..0]"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USED_PORT: sclr 0 0 0 0 INPUT NODEFVAL "sclr"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@clock 0 0 0 0 clock 0 0 0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@sclr 0 0 0 0 sclr 0 0 0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CONNECT: q 0 0 32 0 @q 0 0 32 0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part7_counter2.v TRUE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part7_counter2.inc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part7_counter2.cmp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part7_counter2.bsf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part7_counter2_inst.v FALSE</w:t>
            </w:r>
          </w:p>
          <w:p w:rsidR="00EE2CF6" w:rsidRDefault="00EE2CF6" w:rsidP="00EE2CF6">
            <w:pPr>
              <w:pStyle w:val="a9"/>
              <w:spacing w:before="180"/>
              <w:ind w:left="837"/>
            </w:pPr>
            <w:r>
              <w:t>// Retrieval info: GEN_FILE: TYPE_NORMAL part7_counter2_bb.v TRUE</w:t>
            </w:r>
          </w:p>
          <w:p w:rsidR="00816D07" w:rsidRDefault="00EE2CF6" w:rsidP="00EE2CF6">
            <w:pPr>
              <w:pStyle w:val="a9"/>
              <w:spacing w:before="180"/>
              <w:ind w:leftChars="0" w:left="0"/>
            </w:pPr>
            <w:r>
              <w:t>// Retrieval info: LIB_FILE: lpm</w:t>
            </w:r>
          </w:p>
        </w:tc>
      </w:tr>
    </w:tbl>
    <w:p w:rsidR="00816D07" w:rsidRPr="00816D07" w:rsidRDefault="00816D07" w:rsidP="00816D07">
      <w:pPr>
        <w:pStyle w:val="a9"/>
        <w:spacing w:before="180"/>
        <w:ind w:leftChars="0" w:left="360" w:firstLine="0"/>
      </w:pPr>
    </w:p>
    <w:sectPr w:rsidR="00816D07" w:rsidRPr="00816D07" w:rsidSect="0062586D">
      <w:footerReference w:type="default" r:id="rId2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ABC" w:rsidRDefault="00696ABC" w:rsidP="003C619C">
      <w:pPr>
        <w:spacing w:before="120"/>
      </w:pPr>
      <w:r>
        <w:separator/>
      </w:r>
    </w:p>
  </w:endnote>
  <w:endnote w:type="continuationSeparator" w:id="0">
    <w:p w:rsidR="00696ABC" w:rsidRDefault="00696ABC" w:rsidP="003C619C">
      <w:pPr>
        <w:spacing w:before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3467501"/>
      <w:docPartObj>
        <w:docPartGallery w:val="Page Numbers (Bottom of Page)"/>
        <w:docPartUnique/>
      </w:docPartObj>
    </w:sdtPr>
    <w:sdtEndPr/>
    <w:sdtContent>
      <w:p w:rsidR="00F13984" w:rsidRDefault="00F13984">
        <w:pPr>
          <w:pStyle w:val="a7"/>
          <w:spacing w:before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E14" w:rsidRPr="00595E14">
          <w:rPr>
            <w:noProof/>
            <w:lang w:val="zh-TW"/>
          </w:rPr>
          <w:t>3</w:t>
        </w:r>
        <w:r>
          <w:fldChar w:fldCharType="end"/>
        </w:r>
      </w:p>
    </w:sdtContent>
  </w:sdt>
  <w:p w:rsidR="00F13984" w:rsidRDefault="00F13984">
    <w:pPr>
      <w:pStyle w:val="a7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ABC" w:rsidRDefault="00696ABC" w:rsidP="003C619C">
      <w:pPr>
        <w:spacing w:before="120"/>
      </w:pPr>
      <w:r>
        <w:separator/>
      </w:r>
    </w:p>
  </w:footnote>
  <w:footnote w:type="continuationSeparator" w:id="0">
    <w:p w:rsidR="00696ABC" w:rsidRDefault="00696ABC" w:rsidP="003C619C">
      <w:pPr>
        <w:spacing w:before="1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BB3600"/>
    <w:multiLevelType w:val="hybridMultilevel"/>
    <w:tmpl w:val="9F18D78C"/>
    <w:lvl w:ilvl="0" w:tplc="04090001">
      <w:start w:val="1"/>
      <w:numFmt w:val="bullet"/>
      <w:lvlText w:val=""/>
      <w:lvlJc w:val="left"/>
      <w:pPr>
        <w:ind w:left="60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3" w:hanging="480"/>
      </w:pPr>
      <w:rPr>
        <w:rFonts w:ascii="Wingdings" w:hAnsi="Wingdings" w:hint="default"/>
      </w:rPr>
    </w:lvl>
  </w:abstractNum>
  <w:abstractNum w:abstractNumId="1" w15:restartNumberingAfterBreak="0">
    <w:nsid w:val="4C11626C"/>
    <w:multiLevelType w:val="hybridMultilevel"/>
    <w:tmpl w:val="5310FD84"/>
    <w:lvl w:ilvl="0" w:tplc="043A8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47080E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0BA185A"/>
    <w:multiLevelType w:val="multilevel"/>
    <w:tmpl w:val="B5AE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496B8D"/>
    <w:multiLevelType w:val="hybridMultilevel"/>
    <w:tmpl w:val="59023630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4" w15:restartNumberingAfterBreak="0">
    <w:nsid w:val="699715D7"/>
    <w:multiLevelType w:val="hybridMultilevel"/>
    <w:tmpl w:val="0FEE84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CE13E6C"/>
    <w:multiLevelType w:val="hybridMultilevel"/>
    <w:tmpl w:val="F5CE9530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F8F037A"/>
    <w:multiLevelType w:val="hybridMultilevel"/>
    <w:tmpl w:val="FFBA15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attachedTemplate r:id="rId1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470"/>
    <w:rsid w:val="000740CA"/>
    <w:rsid w:val="0009495B"/>
    <w:rsid w:val="00120037"/>
    <w:rsid w:val="001B18EA"/>
    <w:rsid w:val="001B5B74"/>
    <w:rsid w:val="001E7173"/>
    <w:rsid w:val="002414F3"/>
    <w:rsid w:val="00250BC9"/>
    <w:rsid w:val="00293E36"/>
    <w:rsid w:val="003428D3"/>
    <w:rsid w:val="003C0D4C"/>
    <w:rsid w:val="003C619C"/>
    <w:rsid w:val="004A114C"/>
    <w:rsid w:val="005230D0"/>
    <w:rsid w:val="00543609"/>
    <w:rsid w:val="005579A6"/>
    <w:rsid w:val="00576D6C"/>
    <w:rsid w:val="00595E14"/>
    <w:rsid w:val="005B4F60"/>
    <w:rsid w:val="005E1AE7"/>
    <w:rsid w:val="00605A97"/>
    <w:rsid w:val="0062586D"/>
    <w:rsid w:val="00696ABC"/>
    <w:rsid w:val="006A5F30"/>
    <w:rsid w:val="00705470"/>
    <w:rsid w:val="00720CFB"/>
    <w:rsid w:val="00757FD6"/>
    <w:rsid w:val="007B3AD6"/>
    <w:rsid w:val="00816D07"/>
    <w:rsid w:val="008232CE"/>
    <w:rsid w:val="00877C26"/>
    <w:rsid w:val="00895386"/>
    <w:rsid w:val="008E6D61"/>
    <w:rsid w:val="008F2490"/>
    <w:rsid w:val="00945594"/>
    <w:rsid w:val="00947FE2"/>
    <w:rsid w:val="00965175"/>
    <w:rsid w:val="009C22A4"/>
    <w:rsid w:val="009C6912"/>
    <w:rsid w:val="009F4754"/>
    <w:rsid w:val="00A608BB"/>
    <w:rsid w:val="00AD20DE"/>
    <w:rsid w:val="00AE28E3"/>
    <w:rsid w:val="00B03332"/>
    <w:rsid w:val="00B13E18"/>
    <w:rsid w:val="00C1125D"/>
    <w:rsid w:val="00C20881"/>
    <w:rsid w:val="00C23CA2"/>
    <w:rsid w:val="00CB0C41"/>
    <w:rsid w:val="00CD133B"/>
    <w:rsid w:val="00CD3C67"/>
    <w:rsid w:val="00D250DE"/>
    <w:rsid w:val="00D87F73"/>
    <w:rsid w:val="00E0067C"/>
    <w:rsid w:val="00E51BFA"/>
    <w:rsid w:val="00E55DE3"/>
    <w:rsid w:val="00E643B8"/>
    <w:rsid w:val="00E65384"/>
    <w:rsid w:val="00EB2FE8"/>
    <w:rsid w:val="00ED6100"/>
    <w:rsid w:val="00EE149A"/>
    <w:rsid w:val="00EE2CF6"/>
    <w:rsid w:val="00F029EC"/>
    <w:rsid w:val="00F13984"/>
    <w:rsid w:val="00F150CC"/>
    <w:rsid w:val="00F35E30"/>
    <w:rsid w:val="00F838CF"/>
    <w:rsid w:val="00FC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F0AEA6-77FC-424A-996F-DB0DEE6CC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>
      <w:pPr>
        <w:spacing w:beforeLines="50" w:before="50"/>
        <w:ind w:left="357" w:hanging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2586D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62586D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3C61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C619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C61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C619C"/>
    <w:rPr>
      <w:sz w:val="20"/>
      <w:szCs w:val="20"/>
    </w:rPr>
  </w:style>
  <w:style w:type="paragraph" w:styleId="a9">
    <w:name w:val="List Paragraph"/>
    <w:basedOn w:val="a"/>
    <w:uiPriority w:val="34"/>
    <w:qFormat/>
    <w:rsid w:val="003C619C"/>
    <w:pPr>
      <w:ind w:leftChars="200" w:left="480"/>
    </w:pPr>
  </w:style>
  <w:style w:type="table" w:styleId="aa">
    <w:name w:val="Table Grid"/>
    <w:basedOn w:val="a1"/>
    <w:uiPriority w:val="39"/>
    <w:rsid w:val="003C0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ED6100"/>
    <w:rPr>
      <w:color w:val="808080"/>
    </w:rPr>
  </w:style>
  <w:style w:type="paragraph" w:styleId="ac">
    <w:name w:val="caption"/>
    <w:basedOn w:val="a"/>
    <w:next w:val="a"/>
    <w:uiPriority w:val="35"/>
    <w:unhideWhenUsed/>
    <w:qFormat/>
    <w:rsid w:val="00FC3179"/>
    <w:rPr>
      <w:sz w:val="20"/>
      <w:szCs w:val="20"/>
    </w:rPr>
  </w:style>
  <w:style w:type="character" w:customStyle="1" w:styleId="mord">
    <w:name w:val="mord"/>
    <w:basedOn w:val="a0"/>
    <w:rsid w:val="009F4754"/>
  </w:style>
  <w:style w:type="character" w:customStyle="1" w:styleId="vlist-s">
    <w:name w:val="vlist-s"/>
    <w:basedOn w:val="a0"/>
    <w:rsid w:val="009F4754"/>
  </w:style>
  <w:style w:type="character" w:customStyle="1" w:styleId="mopen">
    <w:name w:val="mopen"/>
    <w:basedOn w:val="a0"/>
    <w:rsid w:val="009F4754"/>
  </w:style>
  <w:style w:type="character" w:customStyle="1" w:styleId="mclose">
    <w:name w:val="mclose"/>
    <w:basedOn w:val="a0"/>
    <w:rsid w:val="009F4754"/>
  </w:style>
  <w:style w:type="character" w:customStyle="1" w:styleId="mrel">
    <w:name w:val="mrel"/>
    <w:basedOn w:val="a0"/>
    <w:rsid w:val="009F4754"/>
  </w:style>
  <w:style w:type="character" w:customStyle="1" w:styleId="mpunct">
    <w:name w:val="mpunct"/>
    <w:basedOn w:val="a0"/>
    <w:rsid w:val="009F4754"/>
  </w:style>
  <w:style w:type="character" w:customStyle="1" w:styleId="mbin">
    <w:name w:val="mbin"/>
    <w:basedOn w:val="a0"/>
    <w:rsid w:val="009F47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2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GA\lab&#31684;&#26412;_313512078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574D6BBF67148DBA550C4818E735B1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D12171C-FB3C-44B5-9EEA-1B3CA1440DB0}"/>
      </w:docPartPr>
      <w:docPartBody>
        <w:p w:rsidR="007B61C7" w:rsidRDefault="00580C44">
          <w:pPr>
            <w:pStyle w:val="1574D6BBF67148DBA550C4818E735B1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C44"/>
    <w:rsid w:val="00580C44"/>
    <w:rsid w:val="007B61C7"/>
    <w:rsid w:val="009C75DC"/>
    <w:rsid w:val="00B41BE1"/>
    <w:rsid w:val="00B7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574D6BBF67148DBA550C4818E735B1E">
    <w:name w:val="1574D6BBF67148DBA550C4818E735B1E"/>
    <w:pPr>
      <w:widowControl w:val="0"/>
    </w:pPr>
  </w:style>
  <w:style w:type="character" w:styleId="a3">
    <w:name w:val="Placeholder Text"/>
    <w:basedOn w:val="a0"/>
    <w:uiPriority w:val="99"/>
    <w:semiHidden/>
    <w:rsid w:val="009C75D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B41D16-27E8-404B-A150-0DE52DD7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lab範本_313512078.dotx</Template>
  <TotalTime>1108</TotalTime>
  <Pages>1</Pages>
  <Words>3375</Words>
  <Characters>19241</Characters>
  <Application>Microsoft Office Word</Application>
  <DocSecurity>0</DocSecurity>
  <Lines>160</Lines>
  <Paragraphs>45</Paragraphs>
  <ScaleCrop>false</ScaleCrop>
  <Company/>
  <LinksUpToDate>false</LinksUpToDate>
  <CharactersWithSpaces>22571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實驗二</dc:title>
  <dc:subject/>
  <dc:creator>APEC_Mickey</dc:creator>
  <cp:keywords/>
  <dc:description/>
  <cp:lastModifiedBy>APEC_Mickey</cp:lastModifiedBy>
  <cp:revision>41</cp:revision>
  <cp:lastPrinted>2025-03-13T07:53:00Z</cp:lastPrinted>
  <dcterms:created xsi:type="dcterms:W3CDTF">2025-03-12T11:21:00Z</dcterms:created>
  <dcterms:modified xsi:type="dcterms:W3CDTF">2025-03-13T07:54:00Z</dcterms:modified>
</cp:coreProperties>
</file>